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FD341" w14:textId="2FEE0BFD" w:rsidR="00600036" w:rsidRDefault="001068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NOM Prénom :</w:t>
      </w:r>
    </w:p>
    <w:p w14:paraId="5A4EBA95" w14:textId="77777777" w:rsidR="00DA1314" w:rsidRPr="00106818" w:rsidRDefault="00DA1314">
      <w:pPr>
        <w:rPr>
          <w:b/>
          <w:bCs/>
          <w:sz w:val="28"/>
          <w:szCs w:val="28"/>
          <w:u w:val="single"/>
        </w:rPr>
      </w:pPr>
    </w:p>
    <w:p w14:paraId="0F6422E6" w14:textId="61413951" w:rsidR="00600036" w:rsidRDefault="00DA1314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40D3FC" wp14:editId="4935CC5E">
                <wp:simplePos x="0" y="0"/>
                <wp:positionH relativeFrom="column">
                  <wp:posOffset>1978025</wp:posOffset>
                </wp:positionH>
                <wp:positionV relativeFrom="paragraph">
                  <wp:posOffset>140335</wp:posOffset>
                </wp:positionV>
                <wp:extent cx="2552700" cy="4381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43815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2BAE2" id="Rectangle 1" o:spid="_x0000_s1026" style="position:absolute;margin-left:155.75pt;margin-top:11.05pt;width:201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" filled="f" strokecolor="#243f60 [1604]" strokeweight=".25pt"/>
            </w:pict>
          </mc:Fallback>
        </mc:AlternateContent>
      </w:r>
    </w:p>
    <w:p w14:paraId="1CC5F250" w14:textId="77777777" w:rsidR="00106818" w:rsidRPr="00106818" w:rsidRDefault="00106818" w:rsidP="00106818">
      <w:pPr>
        <w:jc w:val="center"/>
        <w:rPr>
          <w:sz w:val="36"/>
          <w:szCs w:val="36"/>
        </w:rPr>
      </w:pPr>
      <w:r w:rsidRPr="00106818">
        <w:rPr>
          <w:sz w:val="36"/>
          <w:szCs w:val="36"/>
        </w:rPr>
        <w:t>CCF BTS EB CR 1</w:t>
      </w:r>
    </w:p>
    <w:p w14:paraId="572C8B34" w14:textId="77777777" w:rsidR="00600036" w:rsidRDefault="00600036" w:rsidP="0087264E">
      <w:pPr>
        <w:rPr>
          <w:b/>
          <w:bCs/>
          <w:i/>
          <w:iCs/>
          <w:sz w:val="28"/>
          <w:szCs w:val="28"/>
          <w:u w:val="single"/>
        </w:rPr>
      </w:pPr>
    </w:p>
    <w:p w14:paraId="18340AFA" w14:textId="12C63781" w:rsidR="00412688" w:rsidRPr="00D2437F" w:rsidRDefault="00412688" w:rsidP="0087264E">
      <w:pPr>
        <w:rPr>
          <w:b/>
          <w:bCs/>
          <w:i/>
          <w:iCs/>
          <w:sz w:val="28"/>
          <w:szCs w:val="28"/>
          <w:u w:val="single"/>
        </w:rPr>
      </w:pPr>
      <w:r w:rsidRPr="00D2437F">
        <w:rPr>
          <w:b/>
          <w:bCs/>
          <w:i/>
          <w:iCs/>
          <w:sz w:val="28"/>
          <w:szCs w:val="28"/>
          <w:u w:val="single"/>
        </w:rPr>
        <w:t>Exercice 1 :</w:t>
      </w:r>
    </w:p>
    <w:p w14:paraId="2378181A" w14:textId="51415B7C" w:rsidR="00412688" w:rsidRDefault="00412688" w:rsidP="0087264E"/>
    <w:p w14:paraId="535F8D2C" w14:textId="0DCF3DDA" w:rsidR="00412688" w:rsidRPr="00472870" w:rsidRDefault="00412688" w:rsidP="0087264E">
      <w:pPr>
        <w:rPr>
          <w:rFonts w:asciiTheme="minorHAnsi" w:hAnsiTheme="minorHAnsi" w:cstheme="minorHAnsi"/>
        </w:rPr>
      </w:pPr>
      <w:r w:rsidRPr="00472870">
        <w:rPr>
          <w:rFonts w:asciiTheme="minorHAnsi" w:hAnsiTheme="minorHAnsi" w:cstheme="minorHAnsi"/>
        </w:rPr>
        <w:t>Dans un aéroport, on souhaite construire une rampe</w:t>
      </w:r>
      <w:r w:rsidR="008D52C5" w:rsidRPr="00472870">
        <w:rPr>
          <w:rFonts w:asciiTheme="minorHAnsi" w:hAnsiTheme="minorHAnsi" w:cstheme="minorHAnsi"/>
        </w:rPr>
        <w:t xml:space="preserve"> mécanique</w:t>
      </w:r>
      <w:r w:rsidRPr="00472870">
        <w:rPr>
          <w:rFonts w:asciiTheme="minorHAnsi" w:hAnsiTheme="minorHAnsi" w:cstheme="minorHAnsi"/>
        </w:rPr>
        <w:t xml:space="preserve"> pour acheminer les bagages du rez-de-chaussée</w:t>
      </w:r>
      <w:r w:rsidR="00AD216D" w:rsidRPr="00472870">
        <w:rPr>
          <w:rFonts w:asciiTheme="minorHAnsi" w:hAnsiTheme="minorHAnsi" w:cstheme="minorHAnsi"/>
        </w:rPr>
        <w:t xml:space="preserve"> au niveau </w:t>
      </w:r>
      <w:r w:rsidR="009B0D36" w:rsidRPr="00472870">
        <w:rPr>
          <w:rFonts w:asciiTheme="minorHAnsi" w:hAnsiTheme="minorHAnsi" w:cstheme="minorHAnsi"/>
        </w:rPr>
        <w:t>1 se situant à 4 mètres au</w:t>
      </w:r>
      <w:r w:rsidR="008D52C5" w:rsidRPr="00472870">
        <w:rPr>
          <w:rFonts w:asciiTheme="minorHAnsi" w:hAnsiTheme="minorHAnsi" w:cstheme="minorHAnsi"/>
        </w:rPr>
        <w:t>-</w:t>
      </w:r>
      <w:r w:rsidR="009B0D36" w:rsidRPr="00472870">
        <w:rPr>
          <w:rFonts w:asciiTheme="minorHAnsi" w:hAnsiTheme="minorHAnsi" w:cstheme="minorHAnsi"/>
        </w:rPr>
        <w:t>dessus du rez-de-chaussée.</w:t>
      </w:r>
    </w:p>
    <w:p w14:paraId="203501EC" w14:textId="33BF6F29" w:rsidR="000F452E" w:rsidRDefault="000F452E" w:rsidP="0087264E"/>
    <w:p w14:paraId="43445042" w14:textId="577308EF" w:rsidR="000F452E" w:rsidRDefault="000F452E" w:rsidP="0087264E"/>
    <w:p w14:paraId="4382CD56" w14:textId="5986A0FF" w:rsidR="000F452E" w:rsidRDefault="00472870" w:rsidP="009B0D3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DB3EA4" wp14:editId="1498C157">
                <wp:simplePos x="0" y="0"/>
                <wp:positionH relativeFrom="column">
                  <wp:posOffset>3454400</wp:posOffset>
                </wp:positionH>
                <wp:positionV relativeFrom="paragraph">
                  <wp:posOffset>1047115</wp:posOffset>
                </wp:positionV>
                <wp:extent cx="857250" cy="619125"/>
                <wp:effectExtent l="0" t="0" r="0" b="9525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9B44E" w14:textId="30354C47" w:rsidR="00472870" w:rsidRPr="00472870" w:rsidRDefault="00472870" w:rsidP="004728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pente maximale</w:t>
                            </w:r>
                          </w:p>
                          <w:p w14:paraId="07BC0C00" w14:textId="1E1C4CCD" w:rsidR="00472870" w:rsidRPr="00472870" w:rsidRDefault="00472870" w:rsidP="0047287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100%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B3EA4" id="_x0000_t202" coordsize="21600,21600" o:spt="202" path="m,l,21600r21600,l21600,xe">
                <v:stroke joinstyle="miter"/>
                <v:path gradientshapeok="t" o:connecttype="rect"/>
              </v:shapetype>
              <v:shape id="Zone de texte 53" o:spid="_x0000_s1026" type="#_x0000_t202" style="position:absolute;left:0;text-align:left;margin-left:272pt;margin-top:82.45pt;width:67.5pt;height:48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" fillcolor="white [3201]" stroked="f" strokeweight=".5pt">
                <v:textbox>
                  <w:txbxContent>
                    <w:p w14:paraId="4039B44E" w14:textId="30354C47" w:rsidR="00472870" w:rsidRPr="00472870" w:rsidRDefault="00472870" w:rsidP="00472870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pente maximale</w:t>
                      </w:r>
                    </w:p>
                    <w:p w14:paraId="07BC0C00" w14:textId="1E1C4CCD" w:rsidR="00472870" w:rsidRPr="00472870" w:rsidRDefault="00472870" w:rsidP="00472870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100%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A7EE47" wp14:editId="53A42D88">
                <wp:simplePos x="0" y="0"/>
                <wp:positionH relativeFrom="column">
                  <wp:posOffset>2740025</wp:posOffset>
                </wp:positionH>
                <wp:positionV relativeFrom="paragraph">
                  <wp:posOffset>1209675</wp:posOffset>
                </wp:positionV>
                <wp:extent cx="714375" cy="1124585"/>
                <wp:effectExtent l="0" t="0" r="28575" b="0"/>
                <wp:wrapNone/>
                <wp:docPr id="52" name="Ar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124585"/>
                        </a:xfrm>
                        <a:prstGeom prst="arc">
                          <a:avLst>
                            <a:gd name="adj1" fmla="val 16262494"/>
                            <a:gd name="adj2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D8F65" id="Arc 52" o:spid="_x0000_s1026" style="position:absolute;margin-left:215.75pt;margin-top:95.25pt;width:56.25pt;height:8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4375,1124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" path="m367406,230nsc560617,8935,714375,258012,714375,562293r-357187,l367406,230xem367406,230nfc560617,8935,714375,258012,714375,562293e" filled="f" strokecolor="black [3213]">
                <v:path arrowok="t" o:connecttype="custom" o:connectlocs="367406,230;714375,56229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722274" wp14:editId="3F03AAB8">
                <wp:simplePos x="0" y="0"/>
                <wp:positionH relativeFrom="column">
                  <wp:posOffset>1777999</wp:posOffset>
                </wp:positionH>
                <wp:positionV relativeFrom="paragraph">
                  <wp:posOffset>1800225</wp:posOffset>
                </wp:positionV>
                <wp:extent cx="2181600" cy="0"/>
                <wp:effectExtent l="0" t="0" r="0" b="0"/>
                <wp:wrapNone/>
                <wp:docPr id="50" name="Connecteur droi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526C4A" id="Connecteur droit 50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pt,141.75pt" to="311.8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" strokecolor="black [3213]">
                <v:stroke dashstyle="dash"/>
              </v:line>
            </w:pict>
          </mc:Fallback>
        </mc:AlternateContent>
      </w:r>
      <w:r w:rsidR="0037678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1DCFBE" wp14:editId="3F5549EF">
                <wp:simplePos x="0" y="0"/>
                <wp:positionH relativeFrom="column">
                  <wp:posOffset>4530725</wp:posOffset>
                </wp:positionH>
                <wp:positionV relativeFrom="paragraph">
                  <wp:posOffset>381000</wp:posOffset>
                </wp:positionV>
                <wp:extent cx="0" cy="142875"/>
                <wp:effectExtent l="76200" t="38100" r="57150" b="9525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084A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9" o:spid="_x0000_s1026" type="#_x0000_t32" style="position:absolute;margin-left:356.75pt;margin-top:30pt;width:0;height:11.2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" strokecolor="black [3213]">
                <v:stroke endarrow="block"/>
              </v:shape>
            </w:pict>
          </mc:Fallback>
        </mc:AlternateContent>
      </w:r>
      <w:r w:rsidR="0037678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36B110" wp14:editId="10B5473F">
                <wp:simplePos x="0" y="0"/>
                <wp:positionH relativeFrom="column">
                  <wp:posOffset>4530725</wp:posOffset>
                </wp:positionH>
                <wp:positionV relativeFrom="paragraph">
                  <wp:posOffset>95250</wp:posOffset>
                </wp:positionV>
                <wp:extent cx="0" cy="190500"/>
                <wp:effectExtent l="76200" t="0" r="57150" b="57150"/>
                <wp:wrapNone/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E7D8B" id="Connecteur droit avec flèche 48" o:spid="_x0000_s1026" type="#_x0000_t32" style="position:absolute;margin-left:356.75pt;margin-top:7.5pt;width:0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" strokecolor="black [3213]">
                <v:stroke endarrow="block"/>
              </v:shape>
            </w:pict>
          </mc:Fallback>
        </mc:AlternateContent>
      </w:r>
      <w:r w:rsidR="008D52C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6D696E" wp14:editId="59855B92">
                <wp:simplePos x="0" y="0"/>
                <wp:positionH relativeFrom="column">
                  <wp:posOffset>387350</wp:posOffset>
                </wp:positionH>
                <wp:positionV relativeFrom="paragraph">
                  <wp:posOffset>1905000</wp:posOffset>
                </wp:positionV>
                <wp:extent cx="0" cy="295275"/>
                <wp:effectExtent l="76200" t="38100" r="57150" b="9525"/>
                <wp:wrapNone/>
                <wp:docPr id="4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55310" id="Connecteur droit avec flèche 47" o:spid="_x0000_s1026" type="#_x0000_t32" style="position:absolute;margin-left:30.5pt;margin-top:150pt;width:0;height:23.2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" strokecolor="black [3213]">
                <v:stroke endarrow="block"/>
              </v:shape>
            </w:pict>
          </mc:Fallback>
        </mc:AlternateContent>
      </w:r>
      <w:r w:rsidR="008D52C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C2CE5B" wp14:editId="1567283D">
                <wp:simplePos x="0" y="0"/>
                <wp:positionH relativeFrom="column">
                  <wp:posOffset>387350</wp:posOffset>
                </wp:positionH>
                <wp:positionV relativeFrom="paragraph">
                  <wp:posOffset>1419225</wp:posOffset>
                </wp:positionV>
                <wp:extent cx="0" cy="361950"/>
                <wp:effectExtent l="76200" t="0" r="76200" b="5715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5E819" id="Connecteur droit avec flèche 46" o:spid="_x0000_s1026" type="#_x0000_t32" style="position:absolute;margin-left:30.5pt;margin-top:111.75pt;width:0;height:2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" strokecolor="black [3213]">
                <v:stroke endarrow="block"/>
              </v:shape>
            </w:pict>
          </mc:Fallback>
        </mc:AlternateContent>
      </w:r>
      <w:r w:rsidR="008D52C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D6F38B" wp14:editId="3A2E9016">
                <wp:simplePos x="0" y="0"/>
                <wp:positionH relativeFrom="column">
                  <wp:posOffset>3368675</wp:posOffset>
                </wp:positionH>
                <wp:positionV relativeFrom="paragraph">
                  <wp:posOffset>95250</wp:posOffset>
                </wp:positionV>
                <wp:extent cx="1028700" cy="428625"/>
                <wp:effectExtent l="0" t="0" r="0" b="9525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59D68" w14:textId="7979EB9F" w:rsidR="008D52C5" w:rsidRPr="00472870" w:rsidRDefault="008D52C5" w:rsidP="008D52C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Décrochage</w:t>
                            </w:r>
                          </w:p>
                          <w:p w14:paraId="55511943" w14:textId="1583551D" w:rsidR="008D52C5" w:rsidRPr="00472870" w:rsidRDefault="008D52C5" w:rsidP="008D52C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1 cm 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F38B" id="Zone de texte 45" o:spid="_x0000_s1027" type="#_x0000_t202" style="position:absolute;left:0;text-align:left;margin-left:265.25pt;margin-top:7.5pt;width:81pt;height:3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" fillcolor="white [3201]" stroked="f" strokeweight=".5pt">
                <v:textbox>
                  <w:txbxContent>
                    <w:p w14:paraId="18659D68" w14:textId="7979EB9F" w:rsidR="008D52C5" w:rsidRPr="00472870" w:rsidRDefault="008D52C5" w:rsidP="008D52C5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Décrochage</w:t>
                      </w:r>
                    </w:p>
                    <w:p w14:paraId="55511943" w14:textId="1583551D" w:rsidR="008D52C5" w:rsidRPr="00472870" w:rsidRDefault="008D52C5" w:rsidP="008D52C5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1 cm max</w:t>
                      </w:r>
                    </w:p>
                  </w:txbxContent>
                </v:textbox>
              </v:shape>
            </w:pict>
          </mc:Fallback>
        </mc:AlternateContent>
      </w:r>
      <w:r w:rsidR="008D52C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C839C2" wp14:editId="24CE0EA5">
                <wp:simplePos x="0" y="0"/>
                <wp:positionH relativeFrom="column">
                  <wp:posOffset>3959225</wp:posOffset>
                </wp:positionH>
                <wp:positionV relativeFrom="paragraph">
                  <wp:posOffset>377825</wp:posOffset>
                </wp:positionV>
                <wp:extent cx="867600" cy="0"/>
                <wp:effectExtent l="0" t="0" r="0" b="0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8231DC" id="Connecteur droit 44" o:spid="_x0000_s1026" style="position:absolute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1.75pt,29.75pt" to="380.0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" strokecolor="black [3213]">
                <v:stroke dashstyle="dash"/>
              </v:line>
            </w:pict>
          </mc:Fallback>
        </mc:AlternateContent>
      </w:r>
      <w:r w:rsidR="008D52C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0F87C0" wp14:editId="6D655FAB">
                <wp:simplePos x="0" y="0"/>
                <wp:positionH relativeFrom="column">
                  <wp:posOffset>3959225</wp:posOffset>
                </wp:positionH>
                <wp:positionV relativeFrom="paragraph">
                  <wp:posOffset>285750</wp:posOffset>
                </wp:positionV>
                <wp:extent cx="875665" cy="0"/>
                <wp:effectExtent l="0" t="0" r="0" b="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8490A" id="Connecteur droit 42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75pt,22.5pt" to="380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" strokecolor="black [3213]">
                <v:stroke dashstyle="dash"/>
              </v:lin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692A49" wp14:editId="0745C8F8">
                <wp:simplePos x="0" y="0"/>
                <wp:positionH relativeFrom="column">
                  <wp:posOffset>-269875</wp:posOffset>
                </wp:positionH>
                <wp:positionV relativeFrom="paragraph">
                  <wp:posOffset>1543050</wp:posOffset>
                </wp:positionV>
                <wp:extent cx="657225" cy="657225"/>
                <wp:effectExtent l="0" t="0" r="9525" b="952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79767D" w14:textId="05DBC698" w:rsidR="00DE39F5" w:rsidRPr="00472870" w:rsidRDefault="00DE39F5" w:rsidP="00DE39F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10 cm</w:t>
                            </w:r>
                          </w:p>
                          <w:p w14:paraId="5B5E7941" w14:textId="0D0EAF23" w:rsidR="00DE39F5" w:rsidRPr="00472870" w:rsidRDefault="00DE39F5" w:rsidP="00DE39F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692A49" id="Zone de texte 41" o:spid="_x0000_s1028" type="#_x0000_t202" style="position:absolute;left:0;text-align:left;margin-left:-21.25pt;margin-top:121.5pt;width:51.75pt;height:51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" fillcolor="white [3201]" stroked="f" strokeweight=".5pt">
                <v:textbox>
                  <w:txbxContent>
                    <w:p w14:paraId="5879767D" w14:textId="05DBC698" w:rsidR="00DE39F5" w:rsidRPr="00472870" w:rsidRDefault="00DE39F5" w:rsidP="00DE39F5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10 cm</w:t>
                      </w:r>
                    </w:p>
                    <w:p w14:paraId="5B5E7941" w14:textId="0D0EAF23" w:rsidR="00DE39F5" w:rsidRPr="00472870" w:rsidRDefault="00DE39F5" w:rsidP="00DE39F5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0AA5BA" wp14:editId="55B0D91F">
                <wp:simplePos x="0" y="0"/>
                <wp:positionH relativeFrom="column">
                  <wp:posOffset>-98425</wp:posOffset>
                </wp:positionH>
                <wp:positionV relativeFrom="paragraph">
                  <wp:posOffset>1908175</wp:posOffset>
                </wp:positionV>
                <wp:extent cx="687600" cy="0"/>
                <wp:effectExtent l="0" t="0" r="0" b="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C17798" id="Connecteur droit 40" o:spid="_x0000_s1026" style="position:absolute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75pt,150.25pt" to="46.4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" strokecolor="black [3213]">
                <v:stroke dashstyle="dash"/>
              </v:lin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82E8F4" wp14:editId="0D54673E">
                <wp:simplePos x="0" y="0"/>
                <wp:positionH relativeFrom="column">
                  <wp:posOffset>-98425</wp:posOffset>
                </wp:positionH>
                <wp:positionV relativeFrom="paragraph">
                  <wp:posOffset>1781175</wp:posOffset>
                </wp:positionV>
                <wp:extent cx="685800" cy="0"/>
                <wp:effectExtent l="0" t="0" r="0" b="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73BBC5" id="Connecteur droit 39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75pt,140.25pt" to="46.25pt,1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" strokecolor="black [3040]">
                <v:stroke dashstyle="dash"/>
              </v:lin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881D40" wp14:editId="2A3C39B9">
                <wp:simplePos x="0" y="0"/>
                <wp:positionH relativeFrom="column">
                  <wp:posOffset>787400</wp:posOffset>
                </wp:positionH>
                <wp:positionV relativeFrom="paragraph">
                  <wp:posOffset>1152525</wp:posOffset>
                </wp:positionV>
                <wp:extent cx="742950" cy="26670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5C2776" w14:textId="7513EB37" w:rsidR="00DE39F5" w:rsidRPr="00472870" w:rsidRDefault="00DE39F5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4 m m</w:t>
                            </w:r>
                            <w:r w:rsidR="008D52C5" w:rsidRPr="00472870">
                              <w:rPr>
                                <w:rFonts w:asciiTheme="minorHAnsi" w:hAnsiTheme="minorHAnsi" w:cstheme="minorHAnsi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81D40" id="Zone de texte 38" o:spid="_x0000_s1029" type="#_x0000_t202" style="position:absolute;left:0;text-align:left;margin-left:62pt;margin-top:90.75pt;width:58.5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" fillcolor="white [3201]" stroked="f" strokeweight=".5pt">
                <v:textbox>
                  <w:txbxContent>
                    <w:p w14:paraId="1D5C2776" w14:textId="7513EB37" w:rsidR="00DE39F5" w:rsidRPr="00472870" w:rsidRDefault="00DE39F5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4 m m</w:t>
                      </w:r>
                      <w:r w:rsidR="008D52C5" w:rsidRPr="00472870">
                        <w:rPr>
                          <w:rFonts w:asciiTheme="minorHAnsi" w:hAnsiTheme="minorHAnsi" w:cstheme="minorHAnsi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B48477" wp14:editId="0B8F8005">
                <wp:simplePos x="0" y="0"/>
                <wp:positionH relativeFrom="column">
                  <wp:posOffset>587374</wp:posOffset>
                </wp:positionH>
                <wp:positionV relativeFrom="paragraph">
                  <wp:posOffset>1323975</wp:posOffset>
                </wp:positionV>
                <wp:extent cx="1190625" cy="0"/>
                <wp:effectExtent l="38100" t="76200" r="9525" b="952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F15D6" id="Connecteur droit avec flèche 37" o:spid="_x0000_s1026" type="#_x0000_t32" style="position:absolute;margin-left:46.25pt;margin-top:104.25pt;width:93.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" strokecolor="black [3213]">
                <v:stroke startarrow="block" endarrow="block"/>
              </v:shap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058084" wp14:editId="21757411">
                <wp:simplePos x="0" y="0"/>
                <wp:positionH relativeFrom="column">
                  <wp:posOffset>635000</wp:posOffset>
                </wp:positionH>
                <wp:positionV relativeFrom="paragraph">
                  <wp:posOffset>370840</wp:posOffset>
                </wp:positionV>
                <wp:extent cx="1066800" cy="676275"/>
                <wp:effectExtent l="0" t="0" r="19050" b="2857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8EF7AB" w14:textId="25DE83BA" w:rsidR="00DE39F5" w:rsidRPr="00472870" w:rsidRDefault="00DE39F5" w:rsidP="00DE39F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Zone de dépose des bagages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8084" id="Zone de texte 36" o:spid="_x0000_s1030" type="#_x0000_t202" style="position:absolute;left:0;text-align:left;margin-left:50pt;margin-top:29.2pt;width:84pt;height:5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" fillcolor="white [3201]" strokeweight=".5pt">
                <v:textbox>
                  <w:txbxContent>
                    <w:p w14:paraId="228EF7AB" w14:textId="25DE83BA" w:rsidR="00DE39F5" w:rsidRPr="00472870" w:rsidRDefault="00DE39F5" w:rsidP="00DE39F5">
                      <w:pPr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Zone de dépose des bagages</w:t>
                      </w:r>
                    </w:p>
                  </w:txbxContent>
                </v:textbox>
              </v:shape>
            </w:pict>
          </mc:Fallback>
        </mc:AlternateContent>
      </w:r>
      <w:r w:rsidR="00DE3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0F6607" wp14:editId="69F876FA">
                <wp:simplePos x="0" y="0"/>
                <wp:positionH relativeFrom="column">
                  <wp:posOffset>1782445</wp:posOffset>
                </wp:positionH>
                <wp:positionV relativeFrom="paragraph">
                  <wp:posOffset>521970</wp:posOffset>
                </wp:positionV>
                <wp:extent cx="0" cy="2170800"/>
                <wp:effectExtent l="0" t="0" r="38100" b="2032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44B32" id="Connecteur droit 35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0.35pt,41.1pt" to="140.35pt,2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" strokecolor="black [3213]">
                <v:stroke dashstyle="dash"/>
              </v:lin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C585C7" wp14:editId="4E19AE15">
                <wp:simplePos x="0" y="0"/>
                <wp:positionH relativeFrom="column">
                  <wp:posOffset>587375</wp:posOffset>
                </wp:positionH>
                <wp:positionV relativeFrom="paragraph">
                  <wp:posOffset>523875</wp:posOffset>
                </wp:positionV>
                <wp:extent cx="0" cy="2095500"/>
                <wp:effectExtent l="0" t="0" r="3810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526BD" id="Connecteur droit 3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5pt,41.25pt" to="46.25pt,2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" strokecolor="black [3213]">
                <v:stroke dashstyle="dash"/>
              </v:lin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D714E" wp14:editId="18C934C6">
                <wp:simplePos x="0" y="0"/>
                <wp:positionH relativeFrom="column">
                  <wp:posOffset>4824730</wp:posOffset>
                </wp:positionH>
                <wp:positionV relativeFrom="paragraph">
                  <wp:posOffset>466725</wp:posOffset>
                </wp:positionV>
                <wp:extent cx="0" cy="2077200"/>
                <wp:effectExtent l="0" t="0" r="38100" b="37465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72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6B0C6" id="Connecteur droit 33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9.9pt,36.75pt" to="379.9pt,2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" strokecolor="black [3040]">
                <v:stroke dashstyle="dash"/>
              </v:lin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4A2A43" wp14:editId="0D16C299">
                <wp:simplePos x="0" y="0"/>
                <wp:positionH relativeFrom="column">
                  <wp:posOffset>2482850</wp:posOffset>
                </wp:positionH>
                <wp:positionV relativeFrom="paragraph">
                  <wp:posOffset>2200275</wp:posOffset>
                </wp:positionV>
                <wp:extent cx="666750" cy="342900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F8B16D" w14:textId="4119548F" w:rsidR="009B0D36" w:rsidRPr="00472870" w:rsidRDefault="009B0D3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14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A2A43" id="Zone de texte 32" o:spid="_x0000_s1031" type="#_x0000_t202" style="position:absolute;left:0;text-align:left;margin-left:195.5pt;margin-top:173.25pt;width:52.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" fillcolor="white [3201]" stroked="f" strokeweight=".5pt">
                <v:textbox>
                  <w:txbxContent>
                    <w:p w14:paraId="48F8B16D" w14:textId="4119548F" w:rsidR="009B0D36" w:rsidRPr="00472870" w:rsidRDefault="009B0D3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14 m</w:t>
                      </w:r>
                    </w:p>
                  </w:txbxContent>
                </v:textbox>
              </v:shap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C8064B" wp14:editId="409F9FA7">
                <wp:simplePos x="0" y="0"/>
                <wp:positionH relativeFrom="column">
                  <wp:posOffset>6045200</wp:posOffset>
                </wp:positionH>
                <wp:positionV relativeFrom="paragraph">
                  <wp:posOffset>904875</wp:posOffset>
                </wp:positionV>
                <wp:extent cx="523875" cy="304800"/>
                <wp:effectExtent l="0" t="0" r="9525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572B94" w14:textId="7CBF8E25" w:rsidR="009B0D36" w:rsidRPr="00472870" w:rsidRDefault="009B0D36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72870">
                              <w:rPr>
                                <w:rFonts w:asciiTheme="minorHAnsi" w:hAnsiTheme="minorHAnsi" w:cstheme="minorHAnsi"/>
                              </w:rPr>
                              <w:t>4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8064B" id="Zone de texte 30" o:spid="_x0000_s1032" type="#_x0000_t202" style="position:absolute;left:0;text-align:left;margin-left:476pt;margin-top:71.25pt;width:41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" fillcolor="white [3201]" stroked="f" strokeweight=".5pt">
                <v:textbox>
                  <w:txbxContent>
                    <w:p w14:paraId="22572B94" w14:textId="7CBF8E25" w:rsidR="009B0D36" w:rsidRPr="00472870" w:rsidRDefault="009B0D36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72870">
                        <w:rPr>
                          <w:rFonts w:asciiTheme="minorHAnsi" w:hAnsiTheme="minorHAnsi" w:cstheme="minorHAnsi"/>
                        </w:rPr>
                        <w:t>4 m</w:t>
                      </w:r>
                    </w:p>
                  </w:txbxContent>
                </v:textbox>
              </v:shap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DBE26A" wp14:editId="53F6E1E3">
                <wp:simplePos x="0" y="0"/>
                <wp:positionH relativeFrom="column">
                  <wp:posOffset>6226175</wp:posOffset>
                </wp:positionH>
                <wp:positionV relativeFrom="paragraph">
                  <wp:posOffset>285750</wp:posOffset>
                </wp:positionV>
                <wp:extent cx="0" cy="1638300"/>
                <wp:effectExtent l="76200" t="38100" r="57150" b="571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8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21114" id="Connecteur droit avec flèche 29" o:spid="_x0000_s1026" type="#_x0000_t32" style="position:absolute;margin-left:490.25pt;margin-top:22.5pt;width:0;height:1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" strokecolor="black [3213]">
                <v:stroke startarrow="block" endarrow="block"/>
              </v:shap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105D95" wp14:editId="598786BC">
                <wp:simplePos x="0" y="0"/>
                <wp:positionH relativeFrom="column">
                  <wp:posOffset>6043295</wp:posOffset>
                </wp:positionH>
                <wp:positionV relativeFrom="paragraph">
                  <wp:posOffset>1924050</wp:posOffset>
                </wp:positionV>
                <wp:extent cx="403860" cy="0"/>
                <wp:effectExtent l="0" t="0" r="0" b="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0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029A4" id="Connecteur droit 2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85pt,151.5pt" to="507.65pt,1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" strokecolor="black [3040]" strokeweight="1pt">
                <v:stroke dashstyle="dash"/>
              </v:line>
            </w:pict>
          </mc:Fallback>
        </mc:AlternateContent>
      </w:r>
      <w:r w:rsidR="009B0D3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8B646" wp14:editId="00C6F90B">
                <wp:simplePos x="0" y="0"/>
                <wp:positionH relativeFrom="column">
                  <wp:posOffset>6043295</wp:posOffset>
                </wp:positionH>
                <wp:positionV relativeFrom="paragraph">
                  <wp:posOffset>285750</wp:posOffset>
                </wp:positionV>
                <wp:extent cx="401955" cy="0"/>
                <wp:effectExtent l="0" t="0" r="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F4F47" id="Connecteur droit 2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85pt,22.5pt" to="507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" strokecolor="black [3213]" strokeweight="1pt">
                <v:stroke dashstyle="dash"/>
              </v:line>
            </w:pict>
          </mc:Fallback>
        </mc:AlternateContent>
      </w:r>
      <w:r w:rsidR="000F452E">
        <w:rPr>
          <w:noProof/>
        </w:rPr>
        <w:drawing>
          <wp:inline distT="0" distB="0" distL="0" distR="0" wp14:anchorId="5718588B" wp14:editId="2923157B">
            <wp:extent cx="5456193" cy="231203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913" cy="23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809C" w14:textId="5BB128EC" w:rsidR="000F452E" w:rsidRDefault="009B0D36" w:rsidP="0087264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39425C" wp14:editId="5ECAEB2C">
                <wp:simplePos x="0" y="0"/>
                <wp:positionH relativeFrom="column">
                  <wp:posOffset>586740</wp:posOffset>
                </wp:positionH>
                <wp:positionV relativeFrom="paragraph">
                  <wp:posOffset>9525</wp:posOffset>
                </wp:positionV>
                <wp:extent cx="4248000" cy="0"/>
                <wp:effectExtent l="38100" t="76200" r="19685" b="95250"/>
                <wp:wrapNone/>
                <wp:docPr id="31" name="Connecteur droit avec flèch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87DBBD" id="Connecteur droit avec flèche 31" o:spid="_x0000_s1026" type="#_x0000_t32" style="position:absolute;margin-left:46.2pt;margin-top:.75pt;width:334.5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" strokecolor="black [3213]" strokeweight="1.5pt">
                <v:stroke startarrow="block" endarrow="block"/>
              </v:shape>
            </w:pict>
          </mc:Fallback>
        </mc:AlternateContent>
      </w:r>
    </w:p>
    <w:p w14:paraId="3BABD274" w14:textId="0F806AEC" w:rsidR="000F452E" w:rsidRDefault="000F452E" w:rsidP="0087264E"/>
    <w:p w14:paraId="4651F94A" w14:textId="12B9CBCA" w:rsidR="00DE39F5" w:rsidRPr="00472870" w:rsidRDefault="00DE39F5" w:rsidP="0087264E">
      <w:pPr>
        <w:rPr>
          <w:rFonts w:asciiTheme="minorHAnsi" w:hAnsiTheme="minorHAnsi" w:cstheme="minorHAnsi"/>
        </w:rPr>
      </w:pPr>
      <w:r w:rsidRPr="00472870">
        <w:rPr>
          <w:rFonts w:asciiTheme="minorHAnsi" w:hAnsiTheme="minorHAnsi" w:cstheme="minorHAnsi"/>
          <w:b/>
          <w:bCs/>
          <w:sz w:val="32"/>
          <w:szCs w:val="32"/>
        </w:rPr>
        <w:t>Contraintes</w:t>
      </w:r>
      <w:r w:rsidRPr="00472870">
        <w:rPr>
          <w:rFonts w:asciiTheme="minorHAnsi" w:hAnsiTheme="minorHAnsi" w:cstheme="minorHAnsi"/>
        </w:rPr>
        <w:t> :</w:t>
      </w:r>
    </w:p>
    <w:p w14:paraId="5391437A" w14:textId="637A982E" w:rsidR="000F452E" w:rsidRPr="00472870" w:rsidRDefault="009B0D36" w:rsidP="00472870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</w:rPr>
      </w:pPr>
      <w:r w:rsidRPr="00472870">
        <w:rPr>
          <w:rFonts w:asciiTheme="minorHAnsi" w:hAnsiTheme="minorHAnsi" w:cstheme="minorHAnsi"/>
        </w:rPr>
        <w:t>On dispose d</w:t>
      </w:r>
      <w:r w:rsidR="00472870" w:rsidRPr="00472870">
        <w:rPr>
          <w:rFonts w:asciiTheme="minorHAnsi" w:hAnsiTheme="minorHAnsi" w:cstheme="minorHAnsi"/>
        </w:rPr>
        <w:t>’un espace de</w:t>
      </w:r>
      <w:r w:rsidRPr="00472870">
        <w:rPr>
          <w:rFonts w:asciiTheme="minorHAnsi" w:hAnsiTheme="minorHAnsi" w:cstheme="minorHAnsi"/>
        </w:rPr>
        <w:t xml:space="preserve"> 14 mètres pour construire cette rampe.</w:t>
      </w:r>
    </w:p>
    <w:p w14:paraId="58A58058" w14:textId="77777777" w:rsidR="00A701D6" w:rsidRPr="00472870" w:rsidRDefault="00A701D6" w:rsidP="00A701D6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 doit pouvoir déposer les bagages</w:t>
      </w:r>
      <w:r w:rsidRPr="0047287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sur une zone</w:t>
      </w:r>
      <w:r w:rsidRPr="00472870">
        <w:rPr>
          <w:rFonts w:asciiTheme="minorHAnsi" w:hAnsiTheme="minorHAnsi" w:cstheme="minorHAnsi"/>
        </w:rPr>
        <w:t xml:space="preserve"> mesur</w:t>
      </w:r>
      <w:r>
        <w:rPr>
          <w:rFonts w:asciiTheme="minorHAnsi" w:hAnsiTheme="minorHAnsi" w:cstheme="minorHAnsi"/>
        </w:rPr>
        <w:t>ant</w:t>
      </w:r>
      <w:r w:rsidRPr="00472870">
        <w:rPr>
          <w:rFonts w:asciiTheme="minorHAnsi" w:hAnsiTheme="minorHAnsi" w:cstheme="minorHAnsi"/>
        </w:rPr>
        <w:t xml:space="preserve"> au moins 4 mètres de long et ne </w:t>
      </w:r>
      <w:r>
        <w:rPr>
          <w:rFonts w:asciiTheme="minorHAnsi" w:hAnsiTheme="minorHAnsi" w:cstheme="minorHAnsi"/>
        </w:rPr>
        <w:t>se trouvant pas</w:t>
      </w:r>
      <w:r w:rsidRPr="00472870">
        <w:rPr>
          <w:rFonts w:asciiTheme="minorHAnsi" w:hAnsiTheme="minorHAnsi" w:cstheme="minorHAnsi"/>
        </w:rPr>
        <w:t xml:space="preserve"> à plus de 10 cm du sol.</w:t>
      </w:r>
    </w:p>
    <w:p w14:paraId="55F5DE68" w14:textId="433DEACA" w:rsidR="008D52C5" w:rsidRPr="00472870" w:rsidRDefault="008D52C5" w:rsidP="00472870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</w:rPr>
      </w:pPr>
      <w:r w:rsidRPr="00472870">
        <w:rPr>
          <w:rFonts w:asciiTheme="minorHAnsi" w:hAnsiTheme="minorHAnsi" w:cstheme="minorHAnsi"/>
        </w:rPr>
        <w:t>La rampe doit venir affleurer le niveau 1 avec un décrochage n’excédant pas 1 cm.</w:t>
      </w:r>
    </w:p>
    <w:p w14:paraId="5C91F631" w14:textId="00935919" w:rsidR="00DE39F5" w:rsidRDefault="00472870" w:rsidP="0087264E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</w:rPr>
      </w:pPr>
      <w:r w:rsidRPr="00472870">
        <w:rPr>
          <w:rFonts w:asciiTheme="minorHAnsi" w:hAnsiTheme="minorHAnsi" w:cstheme="minorHAnsi"/>
        </w:rPr>
        <w:t>Pour que les bagages puissent remonter la rampe sans encombre, la pente maximale de la rampe ne doit pas dépasser 100%.</w:t>
      </w:r>
    </w:p>
    <w:p w14:paraId="1A3034DB" w14:textId="52EC0E8F" w:rsidR="00CD091A" w:rsidRPr="00CD091A" w:rsidRDefault="000B20CD" w:rsidP="00CD091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____________________________________________________________________________________</w:t>
      </w:r>
    </w:p>
    <w:p w14:paraId="2F57EB95" w14:textId="17B5EA94" w:rsidR="005E37BA" w:rsidRPr="00534FC6" w:rsidRDefault="005E37BA" w:rsidP="005E37BA">
      <w:r w:rsidRPr="00CD091A">
        <w:rPr>
          <w:rFonts w:asciiTheme="minorHAnsi" w:hAnsiTheme="minorHAnsi" w:cstheme="minorHAnsi"/>
        </w:rPr>
        <w:t xml:space="preserve">Une entreprise propose une rampe qui est modélisée par la fonction  </w:t>
      </w:r>
      <w:r w:rsidRPr="00CD091A">
        <w:rPr>
          <w:i/>
          <w:iCs/>
        </w:rPr>
        <w:t>f</w:t>
      </w:r>
      <w:r w:rsidRPr="00CD091A">
        <w:t xml:space="preserve"> </w:t>
      </w:r>
      <w:r w:rsidRPr="00CD091A">
        <w:rPr>
          <w:rFonts w:asciiTheme="minorHAnsi" w:hAnsiTheme="minorHAnsi" w:cstheme="minorHAnsi"/>
        </w:rPr>
        <w:t xml:space="preserve"> définie sur [−8 ; 6] par :</w:t>
      </w:r>
      <w:r w:rsidRPr="00CD091A">
        <w:rPr>
          <w:rFonts w:asciiTheme="minorHAnsi" w:hAnsiTheme="minorHAnsi" w:cstheme="minorHAnsi"/>
        </w:rPr>
        <w:br/>
      </w:r>
      <w:r>
        <w:t xml:space="preserve"> </w:t>
      </w:r>
      <w:r w:rsidR="00CD091A">
        <w:t xml:space="preserve">                                  </w:t>
      </w:r>
      <w:r>
        <w:t xml:space="preserve">  </w:t>
      </w:r>
      <w:r>
        <w:rPr>
          <w:i/>
          <w:iCs/>
        </w:rPr>
        <w:t>f</w:t>
      </w:r>
      <w:r>
        <w:t>(</w:t>
      </w:r>
      <w:r>
        <w:rPr>
          <w:i/>
          <w:iCs/>
        </w:rPr>
        <w:t>x</w:t>
      </w:r>
      <w:r>
        <w:t xml:space="preserve">) = </w:t>
      </w:r>
      <w:r>
        <w:fldChar w:fldCharType="begin"/>
      </w:r>
      <w:r>
        <w:instrText xml:space="preserve"> eq \s\do1(\f(4</w:instrText>
      </w:r>
      <w:r>
        <w:rPr>
          <w:i/>
          <w:iCs/>
        </w:rPr>
        <w:instrText>e</w:instrText>
      </w:r>
      <w:r w:rsidRPr="007B5E53">
        <w:rPr>
          <w:i/>
          <w:iCs/>
          <w:vertAlign w:val="superscript"/>
        </w:rPr>
        <w:instrText>x</w:instrText>
      </w:r>
      <w:r>
        <w:instrText xml:space="preserve"> ; </w:instrText>
      </w:r>
      <w:r>
        <w:rPr>
          <w:i/>
          <w:iCs/>
        </w:rPr>
        <w:instrText>e</w:instrText>
      </w:r>
      <w:r>
        <w:rPr>
          <w:i/>
          <w:iCs/>
          <w:vertAlign w:val="superscript"/>
        </w:rPr>
        <w:instrText>x</w:instrText>
      </w:r>
      <w:r>
        <w:instrText xml:space="preserve"> + 1 ))</w:instrText>
      </w:r>
      <w:r>
        <w:fldChar w:fldCharType="end"/>
      </w:r>
      <w:r>
        <w:t xml:space="preserve">  </w:t>
      </w:r>
      <w:r w:rsidR="00631EEC">
        <w:t xml:space="preserve">        </w:t>
      </w:r>
      <w:r w:rsidR="00631EEC" w:rsidRPr="00631EEC">
        <w:rPr>
          <w:rFonts w:asciiTheme="minorHAnsi" w:hAnsiTheme="minorHAnsi" w:cstheme="minorHAnsi"/>
        </w:rPr>
        <w:t>On a représenté ce modèle ci-dessous :</w:t>
      </w:r>
    </w:p>
    <w:p w14:paraId="6CD3CE6B" w14:textId="5AF57853" w:rsidR="00DE39F5" w:rsidRDefault="00DE39F5" w:rsidP="0087264E"/>
    <w:p w14:paraId="6CED2BD3" w14:textId="2EDDE284" w:rsidR="000F452E" w:rsidRDefault="005E37BA" w:rsidP="0087264E">
      <w:r>
        <w:rPr>
          <w:noProof/>
        </w:rPr>
        <w:drawing>
          <wp:inline distT="0" distB="0" distL="0" distR="0" wp14:anchorId="1147A3BE" wp14:editId="60EAED7A">
            <wp:extent cx="6635750" cy="2137410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0112" w14:textId="62110D1A" w:rsidR="000F452E" w:rsidRPr="005E37BA" w:rsidRDefault="000F452E" w:rsidP="0087264E">
      <w:pPr>
        <w:rPr>
          <w:rFonts w:asciiTheme="minorHAnsi" w:hAnsiTheme="minorHAnsi" w:cstheme="minorHAnsi"/>
        </w:rPr>
      </w:pPr>
    </w:p>
    <w:p w14:paraId="4B452DF2" w14:textId="466881FC" w:rsidR="00412688" w:rsidRPr="005E37BA" w:rsidRDefault="00F91747" w:rsidP="0087264E">
      <w:pPr>
        <w:rPr>
          <w:rFonts w:asciiTheme="minorHAnsi" w:hAnsiTheme="minorHAnsi" w:cstheme="minorHAnsi"/>
        </w:rPr>
      </w:pPr>
      <w:r w:rsidRPr="005E37BA">
        <w:rPr>
          <w:rFonts w:asciiTheme="minorHAnsi" w:hAnsiTheme="minorHAnsi" w:cstheme="minorHAnsi"/>
        </w:rPr>
        <w:t>L’</w:t>
      </w:r>
      <w:r w:rsidR="00AD4E45" w:rsidRPr="005E37BA">
        <w:rPr>
          <w:rFonts w:asciiTheme="minorHAnsi" w:hAnsiTheme="minorHAnsi" w:cstheme="minorHAnsi"/>
        </w:rPr>
        <w:t>unité représente 1 mètre</w:t>
      </w:r>
      <w:r w:rsidR="005E37BA" w:rsidRPr="005E37BA">
        <w:rPr>
          <w:rFonts w:asciiTheme="minorHAnsi" w:hAnsiTheme="minorHAnsi" w:cstheme="minorHAnsi"/>
        </w:rPr>
        <w:t>. L’</w:t>
      </w:r>
      <w:r w:rsidR="00AD4E45" w:rsidRPr="005E37BA">
        <w:rPr>
          <w:rFonts w:asciiTheme="minorHAnsi" w:hAnsiTheme="minorHAnsi" w:cstheme="minorHAnsi"/>
        </w:rPr>
        <w:t xml:space="preserve">axe des abscisses représente le rez-de-chaussée, le niveau 1 est </w:t>
      </w:r>
      <w:r w:rsidR="00BF6DB2" w:rsidRPr="005E37BA">
        <w:rPr>
          <w:rFonts w:asciiTheme="minorHAnsi" w:hAnsiTheme="minorHAnsi" w:cstheme="minorHAnsi"/>
        </w:rPr>
        <w:t>à 6 mètre</w:t>
      </w:r>
      <w:r w:rsidR="007B5E53" w:rsidRPr="005E37BA">
        <w:rPr>
          <w:rFonts w:asciiTheme="minorHAnsi" w:hAnsiTheme="minorHAnsi" w:cstheme="minorHAnsi"/>
        </w:rPr>
        <w:t>s</w:t>
      </w:r>
      <w:r w:rsidR="00BF6DB2" w:rsidRPr="005E37BA">
        <w:rPr>
          <w:rFonts w:asciiTheme="minorHAnsi" w:hAnsiTheme="minorHAnsi" w:cstheme="minorHAnsi"/>
        </w:rPr>
        <w:t xml:space="preserve"> de l’axe des ordonnées.</w:t>
      </w:r>
      <w:r w:rsidR="005E37BA" w:rsidRPr="005E37BA">
        <w:rPr>
          <w:rFonts w:asciiTheme="minorHAnsi" w:hAnsiTheme="minorHAnsi" w:cstheme="minorHAnsi"/>
        </w:rPr>
        <w:t xml:space="preserve">   (C) est la courbe de </w:t>
      </w:r>
      <w:r w:rsidR="005E37BA" w:rsidRPr="00CD091A">
        <w:rPr>
          <w:i/>
          <w:iCs/>
        </w:rPr>
        <w:t>f</w:t>
      </w:r>
      <w:r w:rsidR="005E37BA" w:rsidRPr="00CD091A">
        <w:t>.</w:t>
      </w:r>
    </w:p>
    <w:p w14:paraId="6F765280" w14:textId="77777777" w:rsidR="00B30249" w:rsidRPr="005E37BA" w:rsidRDefault="00B30249" w:rsidP="0087264E">
      <w:pPr>
        <w:rPr>
          <w:rFonts w:asciiTheme="minorHAnsi" w:hAnsiTheme="minorHAnsi" w:cstheme="minorHAnsi"/>
        </w:rPr>
      </w:pPr>
    </w:p>
    <w:p w14:paraId="1B963BC5" w14:textId="64007B95" w:rsidR="00301414" w:rsidRDefault="005E37BA" w:rsidP="0087264E">
      <w:pPr>
        <w:rPr>
          <w:rFonts w:asciiTheme="minorHAnsi" w:hAnsiTheme="minorHAnsi" w:cstheme="minorHAnsi"/>
          <w:sz w:val="28"/>
          <w:szCs w:val="28"/>
        </w:rPr>
      </w:pPr>
      <w:r w:rsidRPr="005E37BA">
        <w:rPr>
          <w:rFonts w:asciiTheme="minorHAnsi" w:hAnsiTheme="minorHAnsi" w:cstheme="minorHAnsi"/>
          <w:sz w:val="28"/>
          <w:szCs w:val="28"/>
        </w:rPr>
        <w:lastRenderedPageBreak/>
        <w:t>Le but de l</w:t>
      </w:r>
      <w:r w:rsidR="006601AA">
        <w:rPr>
          <w:rFonts w:asciiTheme="minorHAnsi" w:hAnsiTheme="minorHAnsi" w:cstheme="minorHAnsi"/>
          <w:sz w:val="28"/>
          <w:szCs w:val="28"/>
        </w:rPr>
        <w:t xml:space="preserve">a première partie de cet </w:t>
      </w:r>
      <w:r w:rsidRPr="005E37BA">
        <w:rPr>
          <w:rFonts w:asciiTheme="minorHAnsi" w:hAnsiTheme="minorHAnsi" w:cstheme="minorHAnsi"/>
          <w:sz w:val="28"/>
          <w:szCs w:val="28"/>
        </w:rPr>
        <w:t>exercice est de vérifier si ce modèle satisfait aux contraintes imposées.</w:t>
      </w:r>
      <w:r w:rsidR="000B20CD">
        <w:rPr>
          <w:rFonts w:asciiTheme="minorHAnsi" w:hAnsiTheme="minorHAnsi" w:cstheme="minorHAnsi"/>
          <w:sz w:val="28"/>
          <w:szCs w:val="28"/>
        </w:rPr>
        <w:br/>
      </w:r>
    </w:p>
    <w:p w14:paraId="03AD5302" w14:textId="2350FF0B" w:rsidR="005E37BA" w:rsidRPr="006601AA" w:rsidRDefault="006601AA" w:rsidP="0087264E">
      <w:pPr>
        <w:rPr>
          <w:b/>
          <w:bCs/>
          <w:sz w:val="28"/>
          <w:szCs w:val="28"/>
        </w:rPr>
      </w:pPr>
      <w:r w:rsidRPr="006601AA">
        <w:rPr>
          <w:b/>
          <w:bCs/>
          <w:sz w:val="28"/>
          <w:szCs w:val="28"/>
        </w:rPr>
        <w:t>Première partie :</w:t>
      </w:r>
    </w:p>
    <w:p w14:paraId="5819003E" w14:textId="3A1EDF4D" w:rsidR="00301414" w:rsidRPr="00631EEC" w:rsidRDefault="00631EEC" w:rsidP="00301414">
      <w:pPr>
        <w:pStyle w:val="Paragraphedeliste"/>
        <w:numPr>
          <w:ilvl w:val="0"/>
          <w:numId w:val="4"/>
        </w:numPr>
        <w:rPr>
          <w:rFonts w:asciiTheme="minorHAnsi" w:hAnsiTheme="minorHAnsi" w:cstheme="minorHAnsi"/>
        </w:rPr>
      </w:pPr>
      <w:r w:rsidRPr="00631EEC">
        <w:rPr>
          <w:rFonts w:asciiTheme="minorHAnsi" w:hAnsiTheme="minorHAnsi" w:cstheme="minorHAnsi"/>
        </w:rPr>
        <w:t>La contrainte 3 est-elle satisfaite par ce modèle ? Justi</w:t>
      </w:r>
      <w:r>
        <w:rPr>
          <w:rFonts w:asciiTheme="minorHAnsi" w:hAnsiTheme="minorHAnsi" w:cstheme="minorHAnsi"/>
        </w:rPr>
        <w:t>fi</w:t>
      </w:r>
      <w:r w:rsidRPr="00631EEC">
        <w:rPr>
          <w:rFonts w:asciiTheme="minorHAnsi" w:hAnsiTheme="minorHAnsi" w:cstheme="minorHAnsi"/>
        </w:rPr>
        <w:t>er.</w:t>
      </w:r>
      <w:r w:rsidR="00086747">
        <w:rPr>
          <w:rFonts w:asciiTheme="minorHAnsi" w:hAnsiTheme="minorHAnsi" w:cstheme="minorHAnsi"/>
        </w:rPr>
        <w:br/>
      </w:r>
      <w:r w:rsidR="00086747">
        <w:rPr>
          <w:rFonts w:asciiTheme="minorHAnsi" w:hAnsiTheme="minorHAnsi" w:cstheme="minorHAnsi"/>
        </w:rPr>
        <w:br/>
      </w:r>
    </w:p>
    <w:p w14:paraId="630E1791" w14:textId="2EAAFD28" w:rsidR="00301414" w:rsidRDefault="00301414" w:rsidP="0087264E"/>
    <w:p w14:paraId="70E6672E" w14:textId="2D7CB592" w:rsidR="00F91747" w:rsidRPr="00C365A6" w:rsidRDefault="00D2477F" w:rsidP="00301414">
      <w:pPr>
        <w:pStyle w:val="Paragraphedeliste"/>
        <w:numPr>
          <w:ilvl w:val="0"/>
          <w:numId w:val="4"/>
        </w:numPr>
        <w:rPr>
          <w:rFonts w:asciiTheme="minorHAnsi" w:hAnsiTheme="minorHAnsi" w:cstheme="minorHAnsi"/>
        </w:rPr>
      </w:pPr>
      <w:r w:rsidRPr="00C365A6">
        <w:rPr>
          <w:rFonts w:asciiTheme="minorHAnsi" w:hAnsiTheme="minorHAnsi" w:cstheme="minorHAnsi"/>
        </w:rPr>
        <w:t>a)  Déterminer</w:t>
      </w:r>
      <w:r w:rsidR="007B5E53" w:rsidRPr="00C365A6">
        <w:rPr>
          <w:rFonts w:asciiTheme="minorHAnsi" w:hAnsiTheme="minorHAnsi" w:cstheme="minorHAnsi"/>
        </w:rPr>
        <w:t xml:space="preserve"> </w:t>
      </w:r>
      <w:r w:rsidRPr="00C365A6">
        <w:rPr>
          <w:rFonts w:asciiTheme="minorHAnsi" w:hAnsiTheme="minorHAnsi" w:cstheme="minorHAnsi"/>
        </w:rPr>
        <w:t xml:space="preserve">à partir de quelle valeur de </w:t>
      </w:r>
      <w:r w:rsidRPr="00C365A6">
        <w:rPr>
          <w:i/>
          <w:iCs/>
        </w:rPr>
        <w:t>x</w:t>
      </w:r>
      <w:r w:rsidRPr="00C365A6">
        <w:rPr>
          <w:rFonts w:asciiTheme="minorHAnsi" w:hAnsiTheme="minorHAnsi" w:cstheme="minorHAnsi"/>
          <w:i/>
          <w:iCs/>
        </w:rPr>
        <w:t xml:space="preserve"> </w:t>
      </w:r>
      <w:r w:rsidRPr="00C365A6">
        <w:rPr>
          <w:rFonts w:asciiTheme="minorHAnsi" w:hAnsiTheme="minorHAnsi" w:cstheme="minorHAnsi"/>
        </w:rPr>
        <w:t xml:space="preserve">on aura </w:t>
      </w:r>
      <w:r w:rsidR="007B5E53" w:rsidRPr="00C365A6">
        <w:rPr>
          <w:i/>
          <w:iCs/>
        </w:rPr>
        <w:t>f</w:t>
      </w:r>
      <w:r w:rsidR="007B5E53" w:rsidRPr="00C365A6">
        <w:t>(</w:t>
      </w:r>
      <w:r w:rsidR="007B5E53" w:rsidRPr="00C365A6">
        <w:rPr>
          <w:i/>
          <w:iCs/>
        </w:rPr>
        <w:t>x</w:t>
      </w:r>
      <w:r w:rsidR="007B5E53" w:rsidRPr="00C365A6">
        <w:t xml:space="preserve">) </w:t>
      </w:r>
      <w:r w:rsidRPr="00C365A6">
        <w:t>≤</w:t>
      </w:r>
      <w:r w:rsidR="007B5E53" w:rsidRPr="00C365A6">
        <w:t xml:space="preserve"> 0,</w:t>
      </w:r>
      <w:r w:rsidR="00631EEC" w:rsidRPr="00C365A6">
        <w:t>1</w:t>
      </w:r>
      <w:r w:rsidRPr="00C365A6">
        <w:rPr>
          <w:rFonts w:asciiTheme="minorHAnsi" w:hAnsiTheme="minorHAnsi" w:cstheme="minorHAnsi"/>
        </w:rPr>
        <w:t xml:space="preserve"> . </w:t>
      </w:r>
      <w:r w:rsidR="007B5E53" w:rsidRPr="00C365A6">
        <w:rPr>
          <w:rFonts w:asciiTheme="minorHAnsi" w:hAnsiTheme="minorHAnsi" w:cstheme="minorHAnsi"/>
        </w:rPr>
        <w:t>Donner le résultat arrondi au centième.</w:t>
      </w:r>
      <w:r w:rsidR="00C365A6" w:rsidRPr="00C365A6">
        <w:rPr>
          <w:rFonts w:asciiTheme="minorHAnsi" w:hAnsiTheme="minorHAnsi" w:cstheme="minorHAnsi"/>
        </w:rPr>
        <w:t xml:space="preserve"> On pourra donner la réponse à l’aide de la calculatrice à calcul formel.</w:t>
      </w:r>
      <w:r w:rsidR="007B5E53" w:rsidRPr="00C365A6">
        <w:rPr>
          <w:rFonts w:asciiTheme="minorHAnsi" w:hAnsiTheme="minorHAnsi" w:cstheme="minorHAnsi"/>
        </w:rPr>
        <w:br/>
      </w:r>
      <w:r w:rsidR="00086747">
        <w:br/>
      </w:r>
      <w:r w:rsidR="00086747">
        <w:br/>
      </w:r>
      <w:r w:rsidR="00086747">
        <w:br/>
      </w:r>
      <w:r w:rsidR="007B5E53">
        <w:br/>
      </w:r>
      <w:r w:rsidR="007B5E53">
        <w:br/>
      </w:r>
      <w:r w:rsidR="007B5E53" w:rsidRPr="00C365A6">
        <w:rPr>
          <w:rFonts w:asciiTheme="minorHAnsi" w:hAnsiTheme="minorHAnsi" w:cstheme="minorHAnsi"/>
        </w:rPr>
        <w:t xml:space="preserve">b)   </w:t>
      </w:r>
      <w:r w:rsidR="00C365A6" w:rsidRPr="00C365A6">
        <w:rPr>
          <w:rFonts w:asciiTheme="minorHAnsi" w:hAnsiTheme="minorHAnsi" w:cstheme="minorHAnsi"/>
        </w:rPr>
        <w:t>Quelle est la contrainte que permet de vérifier la question 2. a) ?</w:t>
      </w:r>
      <w:r w:rsidR="00C365A6">
        <w:t xml:space="preserve"> </w:t>
      </w:r>
      <w:r w:rsidR="00C365A6" w:rsidRPr="00C365A6">
        <w:rPr>
          <w:rFonts w:asciiTheme="minorHAnsi" w:hAnsiTheme="minorHAnsi" w:cstheme="minorHAnsi"/>
        </w:rPr>
        <w:t xml:space="preserve">Le modèle proposé rempli-t-il cette contrainte ? </w:t>
      </w:r>
    </w:p>
    <w:p w14:paraId="441D5D61" w14:textId="1D889D59" w:rsidR="00BC39D4" w:rsidRDefault="00086747" w:rsidP="00BC39D4">
      <w:pPr>
        <w:pStyle w:val="Paragraphedeliste"/>
      </w:pPr>
      <w:r>
        <w:br/>
      </w:r>
      <w:r>
        <w:br/>
      </w:r>
      <w:r>
        <w:br/>
      </w:r>
    </w:p>
    <w:p w14:paraId="5BFE4156" w14:textId="24D03167" w:rsidR="00BC39D4" w:rsidRDefault="007C6A0B" w:rsidP="00301414">
      <w:pPr>
        <w:pStyle w:val="Paragraphedeliste"/>
        <w:numPr>
          <w:ilvl w:val="0"/>
          <w:numId w:val="4"/>
        </w:numPr>
      </w:pPr>
      <w:r w:rsidRPr="00A70E10">
        <w:rPr>
          <w:rFonts w:asciiTheme="minorHAnsi" w:hAnsiTheme="minorHAnsi" w:cstheme="minorHAnsi"/>
        </w:rPr>
        <w:t>a)</w:t>
      </w:r>
      <w:r>
        <w:t xml:space="preserve">    </w:t>
      </w:r>
      <w:r w:rsidR="00D2477F" w:rsidRPr="00A70E10">
        <w:rPr>
          <w:rFonts w:asciiTheme="minorHAnsi" w:hAnsiTheme="minorHAnsi" w:cstheme="minorHAnsi"/>
        </w:rPr>
        <w:t>Déterminer, en montrant les étapes du calcul,</w:t>
      </w:r>
      <w:r w:rsidR="00D2477F">
        <w:t xml:space="preserve"> </w:t>
      </w:r>
      <w:r w:rsidR="00D2477F">
        <w:rPr>
          <w:i/>
          <w:iCs/>
        </w:rPr>
        <w:t>f ’</w:t>
      </w:r>
      <w:r w:rsidR="00D2477F">
        <w:t>(</w:t>
      </w:r>
      <w:r w:rsidR="00D2477F">
        <w:rPr>
          <w:i/>
          <w:iCs/>
        </w:rPr>
        <w:t>x</w:t>
      </w:r>
      <w:r w:rsidR="00D2477F">
        <w:t xml:space="preserve">) </w:t>
      </w:r>
      <w:r w:rsidR="00D2477F" w:rsidRPr="00A70E10">
        <w:rPr>
          <w:rFonts w:asciiTheme="minorHAnsi" w:hAnsiTheme="minorHAnsi" w:cstheme="minorHAnsi"/>
        </w:rPr>
        <w:t>la dérivée de</w:t>
      </w:r>
      <w:r w:rsidR="00D2477F">
        <w:t xml:space="preserve"> </w:t>
      </w:r>
      <w:r w:rsidR="00D2477F">
        <w:rPr>
          <w:i/>
          <w:iCs/>
        </w:rPr>
        <w:t>f</w:t>
      </w:r>
      <w:r w:rsidR="00D2477F">
        <w:t>(</w:t>
      </w:r>
      <w:r w:rsidR="00D2477F">
        <w:rPr>
          <w:i/>
          <w:iCs/>
        </w:rPr>
        <w:t>x</w:t>
      </w:r>
      <w:r w:rsidR="00D2477F">
        <w:t xml:space="preserve">) </w:t>
      </w:r>
      <w:r w:rsidR="00D2477F" w:rsidRPr="00A70E10">
        <w:rPr>
          <w:rFonts w:asciiTheme="minorHAnsi" w:hAnsiTheme="minorHAnsi" w:cstheme="minorHAnsi"/>
        </w:rPr>
        <w:t xml:space="preserve">sur </w:t>
      </w:r>
      <w:r w:rsidR="00D2477F">
        <w:t>[−8 ; 6]</w:t>
      </w:r>
      <w:r>
        <w:t>.</w:t>
      </w:r>
      <w:r>
        <w:br/>
      </w:r>
      <w:r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 w:rsidR="00086747">
        <w:br/>
      </w:r>
      <w:r>
        <w:br/>
      </w:r>
      <w:r w:rsidRPr="00A70E10">
        <w:rPr>
          <w:rFonts w:asciiTheme="minorHAnsi" w:hAnsiTheme="minorHAnsi" w:cstheme="minorHAnsi"/>
        </w:rPr>
        <w:t>b)</w:t>
      </w:r>
      <w:r>
        <w:t xml:space="preserve">   </w:t>
      </w:r>
      <w:r w:rsidRPr="00A70E10">
        <w:rPr>
          <w:rFonts w:asciiTheme="minorHAnsi" w:hAnsiTheme="minorHAnsi" w:cstheme="minorHAnsi"/>
        </w:rPr>
        <w:t>En déduire le coefficient</w:t>
      </w:r>
      <w:r w:rsidR="00C365A6" w:rsidRPr="00A70E10">
        <w:rPr>
          <w:rFonts w:asciiTheme="minorHAnsi" w:hAnsiTheme="minorHAnsi" w:cstheme="minorHAnsi"/>
        </w:rPr>
        <w:t xml:space="preserve"> directeur</w:t>
      </w:r>
      <w:r w:rsidRPr="00A70E10">
        <w:rPr>
          <w:rFonts w:asciiTheme="minorHAnsi" w:hAnsiTheme="minorHAnsi" w:cstheme="minorHAnsi"/>
        </w:rPr>
        <w:t xml:space="preserve"> de </w:t>
      </w:r>
      <w:r w:rsidR="007A5865" w:rsidRPr="00A70E10">
        <w:rPr>
          <w:rFonts w:asciiTheme="minorHAnsi" w:hAnsiTheme="minorHAnsi" w:cstheme="minorHAnsi"/>
        </w:rPr>
        <w:t>la tangente à (C) au point d’abscisse 0.</w:t>
      </w:r>
      <w:r w:rsidR="007A5865">
        <w:br/>
      </w:r>
    </w:p>
    <w:p w14:paraId="334A97F4" w14:textId="4FFF48DB" w:rsidR="007A5865" w:rsidRDefault="00086747" w:rsidP="007A5865">
      <w:pPr>
        <w:pStyle w:val="Paragraphedeliste"/>
      </w:pPr>
      <w:r>
        <w:br/>
      </w:r>
      <w:r>
        <w:br/>
      </w:r>
    </w:p>
    <w:p w14:paraId="6179D872" w14:textId="17006879" w:rsidR="00920BFD" w:rsidRDefault="007A5865" w:rsidP="00C365A6">
      <w:pPr>
        <w:pStyle w:val="Paragraphedeliste"/>
        <w:rPr>
          <w:rFonts w:asciiTheme="minorHAnsi" w:hAnsiTheme="minorHAnsi" w:cstheme="minorHAnsi"/>
        </w:rPr>
      </w:pPr>
      <w:r w:rsidRPr="00A70E10">
        <w:rPr>
          <w:rFonts w:asciiTheme="minorHAnsi" w:hAnsiTheme="minorHAnsi" w:cstheme="minorHAnsi"/>
        </w:rPr>
        <w:t>c)</w:t>
      </w:r>
      <w:r>
        <w:t xml:space="preserve">   </w:t>
      </w:r>
      <w:r w:rsidR="00105C6E">
        <w:rPr>
          <w:rFonts w:asciiTheme="minorHAnsi" w:hAnsiTheme="minorHAnsi" w:cstheme="minorHAnsi"/>
        </w:rPr>
        <w:t>Représenter la fonction</w:t>
      </w:r>
      <w:r w:rsidR="00105C6E" w:rsidRPr="00086747">
        <w:t xml:space="preserve"> </w:t>
      </w:r>
      <w:r w:rsidR="00105C6E" w:rsidRPr="00086747">
        <w:rPr>
          <w:i/>
          <w:iCs/>
        </w:rPr>
        <w:t>f</w:t>
      </w:r>
      <w:r w:rsidR="00105C6E">
        <w:rPr>
          <w:rFonts w:asciiTheme="minorHAnsi" w:hAnsiTheme="minorHAnsi" w:cstheme="minorHAnsi"/>
        </w:rPr>
        <w:t xml:space="preserve"> à l’aide de la calculatrice à calcul formel, </w:t>
      </w:r>
      <w:r w:rsidR="00FC0E46">
        <w:rPr>
          <w:rFonts w:asciiTheme="minorHAnsi" w:hAnsiTheme="minorHAnsi" w:cstheme="minorHAnsi"/>
        </w:rPr>
        <w:t xml:space="preserve">et </w:t>
      </w:r>
      <w:r w:rsidR="00105C6E">
        <w:rPr>
          <w:rFonts w:asciiTheme="minorHAnsi" w:hAnsiTheme="minorHAnsi" w:cstheme="minorHAnsi"/>
        </w:rPr>
        <w:t>placer un point sur cette courbe.</w:t>
      </w:r>
      <w:r w:rsidR="00C365A6" w:rsidRPr="00C365A6">
        <w:rPr>
          <w:rFonts w:asciiTheme="minorHAnsi" w:hAnsiTheme="minorHAnsi" w:cstheme="minorHAnsi"/>
        </w:rPr>
        <w:t xml:space="preserve"> </w:t>
      </w:r>
    </w:p>
    <w:p w14:paraId="331D6EAB" w14:textId="61BA7C4B" w:rsidR="00B30249" w:rsidRDefault="00920BFD" w:rsidP="00C365A6">
      <w:pPr>
        <w:pStyle w:val="Paragraphedeliste"/>
      </w:pPr>
      <w:r>
        <w:rPr>
          <w:rFonts w:asciiTheme="minorHAnsi" w:hAnsiTheme="minorHAnsi" w:cstheme="minorHAnsi"/>
        </w:rPr>
        <w:t>A l’aide de cette représentation, justifier que l</w:t>
      </w:r>
      <w:r w:rsidR="00C365A6" w:rsidRPr="00C365A6">
        <w:rPr>
          <w:rFonts w:asciiTheme="minorHAnsi" w:hAnsiTheme="minorHAnsi" w:cstheme="minorHAnsi"/>
        </w:rPr>
        <w:t>e modèle proposé rempli</w:t>
      </w:r>
      <w:r>
        <w:rPr>
          <w:rFonts w:asciiTheme="minorHAnsi" w:hAnsiTheme="minorHAnsi" w:cstheme="minorHAnsi"/>
        </w:rPr>
        <w:t>t</w:t>
      </w:r>
      <w:r w:rsidR="00C365A6" w:rsidRPr="00C365A6">
        <w:rPr>
          <w:rFonts w:asciiTheme="minorHAnsi" w:hAnsiTheme="minorHAnsi" w:cstheme="minorHAnsi"/>
        </w:rPr>
        <w:t xml:space="preserve"> la contrainte 4 ?</w:t>
      </w:r>
      <w:r w:rsidR="00C365A6">
        <w:rPr>
          <w:rFonts w:asciiTheme="minorHAnsi" w:hAnsiTheme="minorHAnsi" w:cstheme="minorHAnsi"/>
        </w:rPr>
        <w:t xml:space="preserve"> </w:t>
      </w:r>
    </w:p>
    <w:p w14:paraId="1D89D57F" w14:textId="76A90B82" w:rsidR="00B30249" w:rsidRDefault="00B30249" w:rsidP="0087264E"/>
    <w:p w14:paraId="4E2B5F4E" w14:textId="2F48E649" w:rsidR="00105C6E" w:rsidRDefault="00105C6E" w:rsidP="0087264E">
      <w:pPr>
        <w:rPr>
          <w:b/>
          <w:bCs/>
          <w:i/>
          <w:iCs/>
        </w:rPr>
      </w:pPr>
      <w:r w:rsidRPr="00105C6E">
        <w:rPr>
          <w:b/>
          <w:bCs/>
          <w:i/>
          <w:iCs/>
        </w:rPr>
        <w:t xml:space="preserve">                                    Appeler le professeur pour justifier votre réponse.</w:t>
      </w:r>
    </w:p>
    <w:p w14:paraId="1AB73DE9" w14:textId="02CEE0C0" w:rsidR="006601AA" w:rsidRDefault="006601AA" w:rsidP="0087264E">
      <w:pPr>
        <w:rPr>
          <w:b/>
          <w:bCs/>
          <w:i/>
          <w:iCs/>
        </w:rPr>
      </w:pPr>
    </w:p>
    <w:p w14:paraId="5590D5B4" w14:textId="30633DD3" w:rsidR="006601AA" w:rsidRDefault="006601AA" w:rsidP="0087264E">
      <w:pPr>
        <w:rPr>
          <w:b/>
          <w:bCs/>
          <w:i/>
          <w:iCs/>
        </w:rPr>
      </w:pPr>
    </w:p>
    <w:p w14:paraId="56F48880" w14:textId="18A6A37C" w:rsidR="006601AA" w:rsidRPr="006601AA" w:rsidRDefault="006601AA" w:rsidP="00660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Deuxième</w:t>
      </w:r>
      <w:r w:rsidRPr="006601AA">
        <w:rPr>
          <w:b/>
          <w:bCs/>
          <w:sz w:val="28"/>
          <w:szCs w:val="28"/>
        </w:rPr>
        <w:t xml:space="preserve"> partie :</w:t>
      </w:r>
    </w:p>
    <w:p w14:paraId="6A47938D" w14:textId="280B5863" w:rsidR="006601AA" w:rsidRDefault="001D2F4F" w:rsidP="0087264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Pour la rampe modélisée précédemment, o</w:t>
      </w:r>
      <w:r w:rsidR="008B0C37">
        <w:rPr>
          <w:rFonts w:asciiTheme="minorHAnsi" w:hAnsiTheme="minorHAnsi" w:cstheme="minorHAnsi"/>
        </w:rPr>
        <w:t xml:space="preserve">n souhaite combler par des plaques métalliques la partie se trouvant entre la rampe, le rez-de-chaussée, l’axe des ordonnées et la droite d’équation </w:t>
      </w:r>
      <w:r w:rsidR="008B0C37" w:rsidRPr="001D2F4F">
        <w:rPr>
          <w:i/>
          <w:iCs/>
        </w:rPr>
        <w:t>x</w:t>
      </w:r>
      <w:r w:rsidR="008B0C37" w:rsidRPr="001D2F4F">
        <w:t xml:space="preserve"> </w:t>
      </w:r>
      <w:r w:rsidR="008B0C37">
        <w:rPr>
          <w:rFonts w:asciiTheme="minorHAnsi" w:hAnsiTheme="minorHAnsi" w:cstheme="minorHAnsi"/>
        </w:rPr>
        <w:t>= 6.</w:t>
      </w:r>
    </w:p>
    <w:p w14:paraId="31F735F2" w14:textId="73DD4054" w:rsidR="008B0C37" w:rsidRDefault="008B0C37" w:rsidP="0087264E">
      <w:pPr>
        <w:rPr>
          <w:rFonts w:asciiTheme="minorHAnsi" w:hAnsiTheme="minorHAnsi" w:cstheme="minorHAnsi"/>
        </w:rPr>
      </w:pPr>
    </w:p>
    <w:p w14:paraId="09F9D84C" w14:textId="183804A9" w:rsidR="008B0C37" w:rsidRDefault="008B0C37" w:rsidP="0087264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Déterminer, à l’aide de la calculatrice à calcul formel, la surface en </w:t>
      </w:r>
      <w:r>
        <w:rPr>
          <w:rFonts w:asciiTheme="minorHAnsi" w:hAnsiTheme="minorHAnsi" w:cstheme="minorHAnsi"/>
          <w:i/>
          <w:iCs/>
        </w:rPr>
        <w:t xml:space="preserve">m² </w:t>
      </w:r>
      <w:r>
        <w:rPr>
          <w:rFonts w:asciiTheme="minorHAnsi" w:hAnsiTheme="minorHAnsi" w:cstheme="minorHAnsi"/>
        </w:rPr>
        <w:t>qu’il faut prévoir. Donner la valeur exacte et une valeur approchée au centième.</w:t>
      </w:r>
    </w:p>
    <w:p w14:paraId="38179758" w14:textId="7C15DD89" w:rsidR="00086747" w:rsidRDefault="00086747" w:rsidP="0087264E">
      <w:pPr>
        <w:rPr>
          <w:rFonts w:asciiTheme="minorHAnsi" w:hAnsiTheme="minorHAnsi" w:cstheme="minorHAnsi"/>
        </w:rPr>
      </w:pPr>
    </w:p>
    <w:p w14:paraId="682E2CCF" w14:textId="4E79E90D" w:rsidR="00086747" w:rsidRDefault="00086747" w:rsidP="0087264E">
      <w:pPr>
        <w:rPr>
          <w:rFonts w:asciiTheme="minorHAnsi" w:hAnsiTheme="minorHAnsi" w:cstheme="minorHAnsi"/>
        </w:rPr>
      </w:pPr>
    </w:p>
    <w:p w14:paraId="35EE681F" w14:textId="161D4348" w:rsidR="00086747" w:rsidRDefault="00086747" w:rsidP="0087264E">
      <w:pPr>
        <w:rPr>
          <w:rFonts w:asciiTheme="minorHAnsi" w:hAnsiTheme="minorHAnsi" w:cstheme="minorHAnsi"/>
        </w:rPr>
      </w:pPr>
    </w:p>
    <w:p w14:paraId="7BAAE8B6" w14:textId="66AE79DD" w:rsidR="00086747" w:rsidRDefault="00086747" w:rsidP="0087264E">
      <w:pPr>
        <w:rPr>
          <w:rFonts w:asciiTheme="minorHAnsi" w:hAnsiTheme="minorHAnsi" w:cstheme="minorHAnsi"/>
        </w:rPr>
      </w:pPr>
    </w:p>
    <w:p w14:paraId="4E85F4EB" w14:textId="0411A8DA" w:rsidR="00086747" w:rsidRDefault="00086747" w:rsidP="0087264E">
      <w:pPr>
        <w:rPr>
          <w:rFonts w:asciiTheme="minorHAnsi" w:hAnsiTheme="minorHAnsi" w:cstheme="minorHAnsi"/>
        </w:rPr>
      </w:pPr>
    </w:p>
    <w:p w14:paraId="34875FA1" w14:textId="486C7250" w:rsidR="00086747" w:rsidRDefault="00086747" w:rsidP="0087264E">
      <w:pPr>
        <w:rPr>
          <w:rFonts w:asciiTheme="minorHAnsi" w:hAnsiTheme="minorHAnsi" w:cstheme="minorHAnsi"/>
        </w:rPr>
      </w:pPr>
    </w:p>
    <w:p w14:paraId="036A4434" w14:textId="1EC729E7" w:rsidR="00086747" w:rsidRDefault="00086747" w:rsidP="0087264E">
      <w:pPr>
        <w:rPr>
          <w:rFonts w:asciiTheme="minorHAnsi" w:hAnsiTheme="minorHAnsi" w:cstheme="minorHAnsi"/>
        </w:rPr>
      </w:pPr>
    </w:p>
    <w:p w14:paraId="4D77C108" w14:textId="5F4DBB5C" w:rsidR="00086747" w:rsidRPr="00086747" w:rsidRDefault="00086747" w:rsidP="00086747">
      <w:pPr>
        <w:rPr>
          <w:b/>
          <w:bCs/>
          <w:i/>
          <w:iCs/>
          <w:sz w:val="28"/>
          <w:szCs w:val="28"/>
          <w:u w:val="single"/>
        </w:rPr>
      </w:pPr>
      <w:r w:rsidRPr="00086747">
        <w:rPr>
          <w:b/>
          <w:bCs/>
          <w:i/>
          <w:iCs/>
          <w:sz w:val="28"/>
          <w:szCs w:val="28"/>
          <w:u w:val="single"/>
        </w:rPr>
        <w:t xml:space="preserve">Exercice 2 : </w:t>
      </w:r>
      <w:r>
        <w:rPr>
          <w:b/>
          <w:bCs/>
          <w:i/>
          <w:iCs/>
          <w:sz w:val="28"/>
          <w:szCs w:val="28"/>
          <w:u w:val="single"/>
        </w:rPr>
        <w:br/>
      </w:r>
    </w:p>
    <w:p w14:paraId="06354087" w14:textId="77777777" w:rsidR="00086747" w:rsidRPr="00086747" w:rsidRDefault="00086747" w:rsidP="00086747">
      <w:p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En 2020, on a relevé les émissions de CO</w:t>
      </w:r>
      <w:r w:rsidRPr="00086747">
        <w:rPr>
          <w:rFonts w:asciiTheme="minorHAnsi" w:hAnsiTheme="minorHAnsi" w:cstheme="minorHAnsi"/>
          <w:vertAlign w:val="superscript"/>
        </w:rPr>
        <w:t>2 </w:t>
      </w:r>
      <w:r w:rsidRPr="00086747">
        <w:rPr>
          <w:rFonts w:asciiTheme="minorHAnsi" w:hAnsiTheme="minorHAnsi" w:cstheme="minorHAnsi"/>
        </w:rPr>
        <w:t>émises par un véhicule poids lourd en fonction de sa vitesse.</w:t>
      </w:r>
      <w:r w:rsidRPr="00086747">
        <w:rPr>
          <w:rFonts w:asciiTheme="minorHAnsi" w:hAnsiTheme="minorHAnsi" w:cstheme="minorHAnsi"/>
        </w:rPr>
        <w:br/>
        <w:t xml:space="preserve">On note </w:t>
      </w:r>
      <w:r w:rsidRPr="00086747">
        <w:rPr>
          <w:rFonts w:asciiTheme="minorHAnsi" w:hAnsiTheme="minorHAnsi" w:cstheme="minorHAnsi"/>
          <w:i/>
          <w:iCs/>
        </w:rPr>
        <w:t>V</w:t>
      </w:r>
      <w:r w:rsidRPr="00086747">
        <w:rPr>
          <w:rFonts w:asciiTheme="minorHAnsi" w:hAnsiTheme="minorHAnsi" w:cstheme="minorHAnsi"/>
        </w:rPr>
        <w:t xml:space="preserve"> la vitesse et </w:t>
      </w:r>
      <w:r w:rsidRPr="00086747">
        <w:rPr>
          <w:rFonts w:asciiTheme="minorHAnsi" w:hAnsiTheme="minorHAnsi" w:cstheme="minorHAnsi"/>
          <w:i/>
          <w:iCs/>
        </w:rPr>
        <w:t>E</w:t>
      </w:r>
      <w:r w:rsidRPr="00086747">
        <w:rPr>
          <w:rFonts w:asciiTheme="minorHAnsi" w:hAnsiTheme="minorHAnsi" w:cstheme="minorHAnsi"/>
        </w:rPr>
        <w:t xml:space="preserve"> les émissions de CO</w:t>
      </w:r>
      <w:r w:rsidRPr="00086747">
        <w:rPr>
          <w:rFonts w:asciiTheme="minorHAnsi" w:hAnsiTheme="minorHAnsi" w:cstheme="minorHAnsi"/>
          <w:vertAlign w:val="superscript"/>
        </w:rPr>
        <w:t>2</w:t>
      </w:r>
      <w:r w:rsidRPr="00086747">
        <w:rPr>
          <w:rFonts w:asciiTheme="minorHAnsi" w:hAnsiTheme="minorHAnsi" w:cstheme="minorHAnsi"/>
        </w:rPr>
        <w:t>.</w:t>
      </w:r>
    </w:p>
    <w:p w14:paraId="43F92EBE" w14:textId="77777777" w:rsidR="00086747" w:rsidRPr="00086747" w:rsidRDefault="00086747" w:rsidP="00086747">
      <w:p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Les mesures ont été relevées dans le tableau ci-dessous :</w:t>
      </w:r>
    </w:p>
    <w:p w14:paraId="4983159A" w14:textId="77777777" w:rsidR="00086747" w:rsidRPr="00086747" w:rsidRDefault="00086747" w:rsidP="00086747">
      <w:pPr>
        <w:rPr>
          <w:rFonts w:asciiTheme="minorHAnsi" w:hAnsiTheme="minorHAnsi" w:cstheme="minorHAns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964"/>
        <w:gridCol w:w="964"/>
        <w:gridCol w:w="964"/>
        <w:gridCol w:w="964"/>
        <w:gridCol w:w="964"/>
        <w:gridCol w:w="964"/>
        <w:gridCol w:w="964"/>
      </w:tblGrid>
      <w:tr w:rsidR="00086747" w:rsidRPr="00086747" w14:paraId="03FF0697" w14:textId="77777777" w:rsidTr="005559C0">
        <w:trPr>
          <w:trHeight w:val="851"/>
        </w:trPr>
        <w:tc>
          <w:tcPr>
            <w:tcW w:w="2268" w:type="dxa"/>
            <w:vAlign w:val="center"/>
          </w:tcPr>
          <w:p w14:paraId="44E081F9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  <w:i/>
                <w:iCs/>
              </w:rPr>
            </w:pPr>
            <w:r w:rsidRPr="00086747">
              <w:rPr>
                <w:rFonts w:asciiTheme="minorHAnsi" w:hAnsiTheme="minorHAnsi" w:cstheme="minorHAnsi"/>
              </w:rPr>
              <w:t xml:space="preserve">Vitesse </w:t>
            </w:r>
            <w:r w:rsidRPr="00086747">
              <w:rPr>
                <w:rFonts w:asciiTheme="minorHAnsi" w:hAnsiTheme="minorHAnsi" w:cstheme="minorHAnsi"/>
                <w:i/>
                <w:iCs/>
              </w:rPr>
              <w:t>V</w:t>
            </w:r>
            <w:r w:rsidRPr="00086747">
              <w:rPr>
                <w:rFonts w:asciiTheme="minorHAnsi" w:hAnsiTheme="minorHAnsi" w:cstheme="minorHAnsi"/>
              </w:rPr>
              <w:t xml:space="preserve"> en km/h  </w:t>
            </w:r>
          </w:p>
        </w:tc>
        <w:tc>
          <w:tcPr>
            <w:tcW w:w="964" w:type="dxa"/>
            <w:vAlign w:val="center"/>
          </w:tcPr>
          <w:p w14:paraId="73E6FCCE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20</w:t>
            </w:r>
          </w:p>
        </w:tc>
        <w:tc>
          <w:tcPr>
            <w:tcW w:w="964" w:type="dxa"/>
            <w:vAlign w:val="center"/>
          </w:tcPr>
          <w:p w14:paraId="7F7D5262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964" w:type="dxa"/>
            <w:vAlign w:val="center"/>
          </w:tcPr>
          <w:p w14:paraId="05CE7B02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964" w:type="dxa"/>
            <w:vAlign w:val="center"/>
          </w:tcPr>
          <w:p w14:paraId="5D51A383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50</w:t>
            </w:r>
          </w:p>
        </w:tc>
        <w:tc>
          <w:tcPr>
            <w:tcW w:w="964" w:type="dxa"/>
            <w:vAlign w:val="center"/>
          </w:tcPr>
          <w:p w14:paraId="1FFAC3BD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60</w:t>
            </w:r>
          </w:p>
        </w:tc>
        <w:tc>
          <w:tcPr>
            <w:tcW w:w="964" w:type="dxa"/>
            <w:vAlign w:val="center"/>
          </w:tcPr>
          <w:p w14:paraId="7233F9C1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70</w:t>
            </w:r>
          </w:p>
        </w:tc>
        <w:tc>
          <w:tcPr>
            <w:tcW w:w="964" w:type="dxa"/>
            <w:vAlign w:val="center"/>
          </w:tcPr>
          <w:p w14:paraId="4F0167FC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80</w:t>
            </w:r>
          </w:p>
        </w:tc>
      </w:tr>
      <w:tr w:rsidR="00086747" w:rsidRPr="00086747" w14:paraId="6386099B" w14:textId="77777777" w:rsidTr="005559C0">
        <w:trPr>
          <w:trHeight w:val="851"/>
        </w:trPr>
        <w:tc>
          <w:tcPr>
            <w:tcW w:w="2268" w:type="dxa"/>
            <w:vAlign w:val="center"/>
          </w:tcPr>
          <w:p w14:paraId="69AC92BD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 xml:space="preserve">Emission </w:t>
            </w:r>
            <w:r w:rsidRPr="00086747">
              <w:rPr>
                <w:rFonts w:asciiTheme="minorHAnsi" w:hAnsiTheme="minorHAnsi" w:cstheme="minorHAnsi"/>
                <w:i/>
                <w:iCs/>
              </w:rPr>
              <w:t>E</w:t>
            </w:r>
            <w:r w:rsidRPr="00086747">
              <w:rPr>
                <w:rFonts w:asciiTheme="minorHAnsi" w:hAnsiTheme="minorHAnsi" w:cstheme="minorHAnsi"/>
              </w:rPr>
              <w:t xml:space="preserve"> en g/km</w:t>
            </w:r>
          </w:p>
        </w:tc>
        <w:tc>
          <w:tcPr>
            <w:tcW w:w="964" w:type="dxa"/>
            <w:vAlign w:val="center"/>
          </w:tcPr>
          <w:p w14:paraId="1C864C3B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1126</w:t>
            </w:r>
          </w:p>
        </w:tc>
        <w:tc>
          <w:tcPr>
            <w:tcW w:w="964" w:type="dxa"/>
            <w:vAlign w:val="center"/>
          </w:tcPr>
          <w:p w14:paraId="672738AA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1020</w:t>
            </w:r>
          </w:p>
        </w:tc>
        <w:tc>
          <w:tcPr>
            <w:tcW w:w="964" w:type="dxa"/>
            <w:vAlign w:val="center"/>
          </w:tcPr>
          <w:p w14:paraId="66B5CBAA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880</w:t>
            </w:r>
          </w:p>
        </w:tc>
        <w:tc>
          <w:tcPr>
            <w:tcW w:w="964" w:type="dxa"/>
            <w:vAlign w:val="center"/>
          </w:tcPr>
          <w:p w14:paraId="675326E6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728</w:t>
            </w:r>
          </w:p>
        </w:tc>
        <w:tc>
          <w:tcPr>
            <w:tcW w:w="964" w:type="dxa"/>
            <w:vAlign w:val="center"/>
          </w:tcPr>
          <w:p w14:paraId="7C084634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653</w:t>
            </w:r>
          </w:p>
        </w:tc>
        <w:tc>
          <w:tcPr>
            <w:tcW w:w="964" w:type="dxa"/>
            <w:vAlign w:val="center"/>
          </w:tcPr>
          <w:p w14:paraId="647A345F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605</w:t>
            </w:r>
          </w:p>
        </w:tc>
        <w:tc>
          <w:tcPr>
            <w:tcW w:w="964" w:type="dxa"/>
            <w:vAlign w:val="center"/>
          </w:tcPr>
          <w:p w14:paraId="3F38078A" w14:textId="77777777" w:rsidR="00086747" w:rsidRPr="00086747" w:rsidRDefault="00086747" w:rsidP="005559C0">
            <w:pPr>
              <w:jc w:val="center"/>
              <w:rPr>
                <w:rFonts w:asciiTheme="minorHAnsi" w:hAnsiTheme="minorHAnsi" w:cstheme="minorHAnsi"/>
              </w:rPr>
            </w:pPr>
            <w:r w:rsidRPr="00086747">
              <w:rPr>
                <w:rFonts w:asciiTheme="minorHAnsi" w:hAnsiTheme="minorHAnsi" w:cstheme="minorHAnsi"/>
              </w:rPr>
              <w:t>560</w:t>
            </w:r>
          </w:p>
        </w:tc>
      </w:tr>
    </w:tbl>
    <w:p w14:paraId="282B5C4C" w14:textId="77777777" w:rsidR="00086747" w:rsidRDefault="00086747" w:rsidP="00086747"/>
    <w:p w14:paraId="2280930C" w14:textId="4492164F" w:rsidR="00086747" w:rsidRPr="00086747" w:rsidRDefault="00086747" w:rsidP="00086747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Déterminer les coordonnées du point moyen G de cette série.</w:t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</w:p>
    <w:p w14:paraId="3995F91E" w14:textId="77777777" w:rsidR="00086747" w:rsidRPr="00086747" w:rsidRDefault="00086747" w:rsidP="00086747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a)   Donner le coefficient de corrélation linéaire de la série.</w:t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</w:p>
    <w:p w14:paraId="4982D1DC" w14:textId="77777777" w:rsidR="00086747" w:rsidRPr="00086747" w:rsidRDefault="00086747" w:rsidP="00086747">
      <w:pPr>
        <w:pStyle w:val="Paragraphedeliste"/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b)   Interpréter la valeur de ce coefficient.</w:t>
      </w:r>
    </w:p>
    <w:p w14:paraId="3AB9B638" w14:textId="77777777" w:rsidR="00086747" w:rsidRPr="00086747" w:rsidRDefault="00086747" w:rsidP="00086747">
      <w:pPr>
        <w:pStyle w:val="Paragraphedeliste"/>
        <w:rPr>
          <w:rFonts w:asciiTheme="minorHAnsi" w:hAnsiTheme="minorHAnsi" w:cstheme="minorHAnsi"/>
        </w:rPr>
      </w:pPr>
    </w:p>
    <w:p w14:paraId="01905F42" w14:textId="77777777" w:rsidR="00086747" w:rsidRPr="00086747" w:rsidRDefault="00086747" w:rsidP="00086747">
      <w:pPr>
        <w:pStyle w:val="Paragraphedeliste"/>
        <w:rPr>
          <w:rFonts w:asciiTheme="minorHAnsi" w:hAnsiTheme="minorHAnsi" w:cstheme="minorHAnsi"/>
        </w:rPr>
      </w:pPr>
    </w:p>
    <w:p w14:paraId="1AA32372" w14:textId="77777777" w:rsidR="00086747" w:rsidRPr="00086747" w:rsidRDefault="00086747" w:rsidP="00086747">
      <w:pPr>
        <w:pStyle w:val="Paragraphedeliste"/>
        <w:rPr>
          <w:rFonts w:asciiTheme="minorHAnsi" w:hAnsiTheme="minorHAnsi" w:cstheme="minorHAnsi"/>
        </w:rPr>
      </w:pPr>
    </w:p>
    <w:p w14:paraId="7F93964A" w14:textId="77777777" w:rsidR="00086747" w:rsidRPr="00086747" w:rsidRDefault="00086747" w:rsidP="00086747">
      <w:pPr>
        <w:pStyle w:val="Paragraphedeliste"/>
        <w:numPr>
          <w:ilvl w:val="0"/>
          <w:numId w:val="7"/>
        </w:num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 xml:space="preserve">Donner l’équation de la droite de régression de </w:t>
      </w:r>
      <w:r w:rsidRPr="00086747">
        <w:rPr>
          <w:rFonts w:asciiTheme="minorHAnsi" w:hAnsiTheme="minorHAnsi" w:cstheme="minorHAnsi"/>
          <w:i/>
          <w:iCs/>
        </w:rPr>
        <w:t>E</w:t>
      </w:r>
      <w:r w:rsidRPr="00086747">
        <w:rPr>
          <w:rFonts w:asciiTheme="minorHAnsi" w:hAnsiTheme="minorHAnsi" w:cstheme="minorHAnsi"/>
        </w:rPr>
        <w:t xml:space="preserve"> en </w:t>
      </w:r>
      <w:r w:rsidRPr="00086747">
        <w:rPr>
          <w:rFonts w:asciiTheme="minorHAnsi" w:hAnsiTheme="minorHAnsi" w:cstheme="minorHAnsi"/>
          <w:i/>
          <w:iCs/>
        </w:rPr>
        <w:t>V</w:t>
      </w:r>
      <w:r w:rsidRPr="00086747">
        <w:rPr>
          <w:rFonts w:asciiTheme="minorHAnsi" w:hAnsiTheme="minorHAnsi" w:cstheme="minorHAnsi"/>
        </w:rPr>
        <w:t xml:space="preserve">  par la méthode des moindres carrés. Ecrire cette équation sous la forme </w:t>
      </w:r>
      <w:r w:rsidRPr="00086747">
        <w:rPr>
          <w:rFonts w:asciiTheme="minorHAnsi" w:hAnsiTheme="minorHAnsi" w:cstheme="minorHAnsi"/>
          <w:i/>
          <w:iCs/>
        </w:rPr>
        <w:t>E</w:t>
      </w:r>
      <w:r w:rsidRPr="00086747">
        <w:rPr>
          <w:rFonts w:asciiTheme="minorHAnsi" w:hAnsiTheme="minorHAnsi" w:cstheme="minorHAnsi"/>
        </w:rPr>
        <w:t xml:space="preserve"> = </w:t>
      </w:r>
      <w:r w:rsidRPr="00086747">
        <w:rPr>
          <w:rFonts w:asciiTheme="minorHAnsi" w:hAnsiTheme="minorHAnsi" w:cstheme="minorHAnsi"/>
          <w:i/>
          <w:iCs/>
        </w:rPr>
        <w:t>a V</w:t>
      </w:r>
      <w:r w:rsidRPr="00086747">
        <w:rPr>
          <w:rFonts w:asciiTheme="minorHAnsi" w:hAnsiTheme="minorHAnsi" w:cstheme="minorHAnsi"/>
        </w:rPr>
        <w:t xml:space="preserve"> + </w:t>
      </w:r>
      <w:r w:rsidRPr="00086747">
        <w:rPr>
          <w:rFonts w:asciiTheme="minorHAnsi" w:hAnsiTheme="minorHAnsi" w:cstheme="minorHAnsi"/>
          <w:i/>
          <w:iCs/>
        </w:rPr>
        <w:t>b</w:t>
      </w:r>
      <w:r w:rsidRPr="00086747">
        <w:rPr>
          <w:rFonts w:asciiTheme="minorHAnsi" w:hAnsiTheme="minorHAnsi" w:cstheme="minorHAnsi"/>
        </w:rPr>
        <w:t xml:space="preserve"> en arrondissant les valeurs </w:t>
      </w:r>
      <w:r w:rsidRPr="00086747">
        <w:rPr>
          <w:rFonts w:asciiTheme="minorHAnsi" w:hAnsiTheme="minorHAnsi" w:cstheme="minorHAnsi"/>
          <w:i/>
          <w:iCs/>
        </w:rPr>
        <w:t>a</w:t>
      </w:r>
      <w:r w:rsidRPr="00086747">
        <w:rPr>
          <w:rFonts w:asciiTheme="minorHAnsi" w:hAnsiTheme="minorHAnsi" w:cstheme="minorHAnsi"/>
        </w:rPr>
        <w:t xml:space="preserve"> et </w:t>
      </w:r>
      <w:r w:rsidRPr="00086747">
        <w:rPr>
          <w:rFonts w:asciiTheme="minorHAnsi" w:hAnsiTheme="minorHAnsi" w:cstheme="minorHAnsi"/>
          <w:i/>
          <w:iCs/>
        </w:rPr>
        <w:t>b</w:t>
      </w:r>
      <w:r w:rsidRPr="00086747">
        <w:rPr>
          <w:rFonts w:asciiTheme="minorHAnsi" w:hAnsiTheme="minorHAnsi" w:cstheme="minorHAnsi"/>
        </w:rPr>
        <w:t xml:space="preserve"> à 10</w:t>
      </w:r>
      <w:r w:rsidRPr="00086747">
        <w:rPr>
          <w:rFonts w:asciiTheme="minorHAnsi" w:hAnsiTheme="minorHAnsi" w:cstheme="minorHAnsi"/>
          <w:vertAlign w:val="superscript"/>
        </w:rPr>
        <w:t>−2</w:t>
      </w:r>
      <w:r w:rsidRPr="00086747">
        <w:rPr>
          <w:rFonts w:asciiTheme="minorHAnsi" w:hAnsiTheme="minorHAnsi" w:cstheme="minorHAnsi"/>
        </w:rPr>
        <w:t xml:space="preserve"> près.</w:t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  <w:r w:rsidRPr="00086747">
        <w:rPr>
          <w:rFonts w:asciiTheme="minorHAnsi" w:hAnsiTheme="minorHAnsi" w:cstheme="minorHAnsi"/>
        </w:rPr>
        <w:br/>
      </w:r>
    </w:p>
    <w:p w14:paraId="5BF9A455" w14:textId="77777777" w:rsidR="00086747" w:rsidRPr="00086747" w:rsidRDefault="00086747" w:rsidP="00086747">
      <w:pPr>
        <w:pStyle w:val="Paragraphedeliste"/>
        <w:numPr>
          <w:ilvl w:val="0"/>
          <w:numId w:val="6"/>
        </w:numPr>
        <w:rPr>
          <w:rFonts w:asciiTheme="minorHAnsi" w:hAnsiTheme="minorHAnsi" w:cstheme="minorHAnsi"/>
        </w:rPr>
      </w:pPr>
      <w:r w:rsidRPr="00086747">
        <w:rPr>
          <w:rFonts w:asciiTheme="minorHAnsi" w:hAnsiTheme="minorHAnsi" w:cstheme="minorHAnsi"/>
        </w:rPr>
        <w:t>A l’aide de la question précédente, déterminer quelle serait l’émission de CO</w:t>
      </w:r>
      <w:r w:rsidRPr="00086747">
        <w:rPr>
          <w:rFonts w:asciiTheme="minorHAnsi" w:hAnsiTheme="minorHAnsi" w:cstheme="minorHAnsi"/>
          <w:vertAlign w:val="superscript"/>
        </w:rPr>
        <w:t>2</w:t>
      </w:r>
      <w:r w:rsidRPr="00086747">
        <w:rPr>
          <w:rFonts w:asciiTheme="minorHAnsi" w:hAnsiTheme="minorHAnsi" w:cstheme="minorHAnsi"/>
        </w:rPr>
        <w:t xml:space="preserve"> de ce véhicule pour une vitesse de 100 km/h.</w:t>
      </w:r>
    </w:p>
    <w:p w14:paraId="13223476" w14:textId="77777777" w:rsidR="00086747" w:rsidRDefault="00086747" w:rsidP="00086747"/>
    <w:p w14:paraId="224355B5" w14:textId="77777777" w:rsidR="00086747" w:rsidRDefault="00086747" w:rsidP="00086747"/>
    <w:p w14:paraId="0C3BB522" w14:textId="77777777" w:rsidR="00086747" w:rsidRDefault="00086747" w:rsidP="00086747"/>
    <w:p w14:paraId="69A08B8D" w14:textId="77777777" w:rsidR="00086747" w:rsidRDefault="00086747" w:rsidP="00086747"/>
    <w:p w14:paraId="4F1694E3" w14:textId="77777777" w:rsidR="00086747" w:rsidRDefault="00086747" w:rsidP="00086747"/>
    <w:p w14:paraId="305A9B30" w14:textId="77777777" w:rsidR="00086747" w:rsidRDefault="00086747" w:rsidP="00086747"/>
    <w:p w14:paraId="1F00484C" w14:textId="77777777" w:rsidR="00086747" w:rsidRPr="006A1F6E" w:rsidRDefault="00086747" w:rsidP="00086747"/>
    <w:p w14:paraId="599F406F" w14:textId="06AE5385" w:rsidR="00086747" w:rsidRDefault="00086747" w:rsidP="0087264E">
      <w:pPr>
        <w:rPr>
          <w:rFonts w:asciiTheme="minorHAnsi" w:hAnsiTheme="minorHAnsi" w:cstheme="minorHAnsi"/>
        </w:rPr>
      </w:pPr>
    </w:p>
    <w:p w14:paraId="68C6C4D2" w14:textId="2C798C46" w:rsidR="000B20CD" w:rsidRDefault="000B20CD" w:rsidP="0087264E">
      <w:pPr>
        <w:rPr>
          <w:rFonts w:asciiTheme="minorHAnsi" w:hAnsiTheme="minorHAnsi" w:cstheme="minorHAnsi"/>
        </w:rPr>
      </w:pPr>
    </w:p>
    <w:p w14:paraId="4E07270E" w14:textId="037224D3" w:rsidR="000B20CD" w:rsidRDefault="000B20CD" w:rsidP="0087264E">
      <w:pPr>
        <w:rPr>
          <w:rFonts w:asciiTheme="minorHAnsi" w:hAnsiTheme="minorHAnsi" w:cstheme="minorHAnsi"/>
        </w:rPr>
      </w:pPr>
    </w:p>
    <w:p w14:paraId="4CFB52DF" w14:textId="60A712E5" w:rsidR="000B20CD" w:rsidRDefault="000B20CD" w:rsidP="0087264E">
      <w:pPr>
        <w:rPr>
          <w:rFonts w:asciiTheme="minorHAnsi" w:hAnsiTheme="minorHAnsi" w:cstheme="minorHAnsi"/>
        </w:rPr>
      </w:pPr>
    </w:p>
    <w:p w14:paraId="048CCBE3" w14:textId="28767E23" w:rsidR="000B20CD" w:rsidRDefault="000B20CD" w:rsidP="0087264E">
      <w:pPr>
        <w:rPr>
          <w:rFonts w:asciiTheme="minorHAnsi" w:hAnsiTheme="minorHAnsi" w:cstheme="minorHAnsi"/>
        </w:rPr>
      </w:pPr>
    </w:p>
    <w:p w14:paraId="64D1C0CE" w14:textId="5DDE9299" w:rsidR="000B20CD" w:rsidRDefault="000B20CD" w:rsidP="0087264E">
      <w:pPr>
        <w:rPr>
          <w:rFonts w:asciiTheme="minorHAnsi" w:hAnsiTheme="minorHAnsi" w:cstheme="minorHAnsi"/>
        </w:rPr>
      </w:pPr>
    </w:p>
    <w:p w14:paraId="3EAAE9C6" w14:textId="3DD723E0" w:rsidR="000B20CD" w:rsidRDefault="000B20CD" w:rsidP="0087264E">
      <w:pPr>
        <w:rPr>
          <w:rFonts w:asciiTheme="minorHAnsi" w:hAnsiTheme="minorHAnsi" w:cstheme="minorHAnsi"/>
        </w:rPr>
      </w:pPr>
    </w:p>
    <w:p w14:paraId="01882524" w14:textId="5F05849B" w:rsidR="000B20CD" w:rsidRDefault="000B20CD" w:rsidP="0087264E">
      <w:pPr>
        <w:rPr>
          <w:rFonts w:asciiTheme="minorHAnsi" w:hAnsiTheme="minorHAnsi" w:cstheme="minorHAnsi"/>
        </w:rPr>
      </w:pPr>
    </w:p>
    <w:p w14:paraId="43EE18A5" w14:textId="44F772EB" w:rsidR="000B20CD" w:rsidRDefault="000B20CD" w:rsidP="000B20CD">
      <w:pPr>
        <w:pStyle w:val="Titre1"/>
        <w:rPr>
          <w:sz w:val="28"/>
        </w:rPr>
      </w:pPr>
    </w:p>
    <w:tbl>
      <w:tblPr>
        <w:tblW w:w="8858" w:type="dxa"/>
        <w:jc w:val="center"/>
        <w:tblCellSpacing w:w="0" w:type="dxa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6" w:space="0" w:color="00000A"/>
          <w:insideV w:val="single" w:sz="6" w:space="0" w:color="00000A"/>
        </w:tblBorders>
        <w:tblLook w:val="04A0" w:firstRow="1" w:lastRow="0" w:firstColumn="1" w:lastColumn="0" w:noHBand="0" w:noVBand="1"/>
      </w:tblPr>
      <w:tblGrid>
        <w:gridCol w:w="1871"/>
        <w:gridCol w:w="3971"/>
        <w:gridCol w:w="1381"/>
        <w:gridCol w:w="1635"/>
      </w:tblGrid>
      <w:tr w:rsidR="000B20CD" w14:paraId="3A9D2B91" w14:textId="77777777" w:rsidTr="000B20CD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03454ED" w14:textId="77777777" w:rsidR="000B20CD" w:rsidRDefault="000B20CD">
            <w:pPr>
              <w:pStyle w:val="standard0"/>
              <w:spacing w:before="0" w:beforeAutospacing="0" w:after="0" w:afterAutospacing="0"/>
              <w:jc w:val="center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GRILLE NATIONALE D’ÉVALUATION EN MATHÉMATIQUES</w:t>
            </w:r>
          </w:p>
          <w:p w14:paraId="12AAB98E" w14:textId="77777777" w:rsidR="000B20CD" w:rsidRDefault="000B20CD">
            <w:pPr>
              <w:pStyle w:val="standard0"/>
              <w:spacing w:before="0" w:beforeAutospacing="0" w:after="0" w:afterAutospacing="0"/>
              <w:jc w:val="center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BTS XXX – Sous-épreuve EXX</w:t>
            </w:r>
          </w:p>
        </w:tc>
      </w:tr>
      <w:tr w:rsidR="000B20CD" w14:paraId="6018DFBF" w14:textId="77777777" w:rsidTr="000B20CD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A9D2F3F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NOM :</w:t>
            </w:r>
          </w:p>
        </w:tc>
        <w:tc>
          <w:tcPr>
            <w:tcW w:w="0" w:type="auto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B2A47FF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Prénom :</w:t>
            </w:r>
          </w:p>
        </w:tc>
      </w:tr>
      <w:tr w:rsidR="000B20CD" w14:paraId="7BACB08A" w14:textId="77777777" w:rsidTr="000B20CD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54C819F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Situation d’évaluation n°</w:t>
            </w:r>
          </w:p>
        </w:tc>
        <w:tc>
          <w:tcPr>
            <w:tcW w:w="0" w:type="auto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5315856E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  <w:sz w:val="20"/>
                <w:szCs w:val="20"/>
              </w:rPr>
            </w:pPr>
            <w:r>
              <w:rPr>
                <w:rFonts w:ascii="Arial" w:hAnsi="Arial" w:cs="Arial"/>
                <w:color w:val="00000A"/>
                <w:sz w:val="20"/>
                <w:szCs w:val="20"/>
              </w:rPr>
              <w:t>Date de l’évaluation :</w:t>
            </w:r>
          </w:p>
        </w:tc>
      </w:tr>
      <w:tr w:rsidR="000B20CD" w14:paraId="5B3DA29E" w14:textId="77777777" w:rsidTr="000B20CD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AFD8755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1. Liste des contenus et capacités du programme évalués</w:t>
            </w:r>
          </w:p>
        </w:tc>
      </w:tr>
      <w:tr w:rsidR="000B20CD" w14:paraId="56F4E6A0" w14:textId="77777777" w:rsidTr="000B20CD">
        <w:trPr>
          <w:trHeight w:val="851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6945FF6" w14:textId="77777777" w:rsidR="000B20CD" w:rsidRDefault="000B20CD">
            <w:pPr>
              <w:pStyle w:val="standard0"/>
              <w:spacing w:before="120" w:beforeAutospacing="0" w:after="12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Contenus</w:t>
            </w:r>
          </w:p>
        </w:tc>
        <w:tc>
          <w:tcPr>
            <w:tcW w:w="0" w:type="auto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5325507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 </w:t>
            </w:r>
          </w:p>
        </w:tc>
      </w:tr>
      <w:tr w:rsidR="000B20CD" w14:paraId="11CE5512" w14:textId="77777777" w:rsidTr="000B20CD">
        <w:trPr>
          <w:trHeight w:val="851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0C407659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Capacités</w:t>
            </w:r>
          </w:p>
        </w:tc>
        <w:tc>
          <w:tcPr>
            <w:tcW w:w="0" w:type="auto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008EF3A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 </w:t>
            </w:r>
          </w:p>
        </w:tc>
      </w:tr>
      <w:tr w:rsidR="000B20CD" w14:paraId="75937EB7" w14:textId="77777777" w:rsidTr="000B20CD">
        <w:trPr>
          <w:tblCellSpacing w:w="0" w:type="dxa"/>
          <w:jc w:val="center"/>
        </w:trPr>
        <w:tc>
          <w:tcPr>
            <w:tcW w:w="0" w:type="auto"/>
            <w:gridSpan w:val="4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3A25494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2. Évaluation</w:t>
            </w:r>
            <w:r>
              <w:rPr>
                <w:rStyle w:val="Appelnotedebasdep"/>
                <w:rFonts w:eastAsia="MS Mincho" w:cs="Arial"/>
                <w:b/>
                <w:bCs/>
                <w:color w:val="00000A"/>
              </w:rPr>
              <w:footnoteReference w:id="1"/>
            </w:r>
          </w:p>
        </w:tc>
      </w:tr>
      <w:tr w:rsidR="000B20CD" w14:paraId="31B7B400" w14:textId="77777777" w:rsidTr="000B20CD">
        <w:trPr>
          <w:trHeight w:val="851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671213A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Compétences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D147388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Capacités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04A0EA7F" w14:textId="77777777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Questions de l’énoncé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C50C58E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Appréciation du niveau d’acquisition</w:t>
            </w:r>
            <w:r>
              <w:rPr>
                <w:rStyle w:val="Appelnotedebasdep"/>
                <w:rFonts w:eastAsia="MS Mincho" w:cs="Arial"/>
                <w:color w:val="00000A"/>
              </w:rPr>
              <w:footnoteReference w:id="2"/>
            </w:r>
          </w:p>
        </w:tc>
      </w:tr>
      <w:tr w:rsidR="000B20CD" w14:paraId="0B7A80BC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F812E8D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S’informer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49E3CD29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Rechercher, extraire et organiser l’information.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43427423" w14:textId="42D3ACFC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 EX1 :1.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76E3F2D" w14:textId="77777777" w:rsidR="000B20CD" w:rsidRDefault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14653554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5A96889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Chercher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F1C5178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Proposer une méthode de résolution.</w:t>
            </w:r>
          </w:p>
          <w:p w14:paraId="7C6E529D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Expérimenter, tester, conjecturer.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F645223" w14:textId="29416C08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 xml:space="preserve"> EX1 : </w:t>
            </w:r>
            <w:r w:rsidR="002F5D08">
              <w:rPr>
                <w:rFonts w:ascii="Arial" w:hAnsi="Arial" w:cs="Arial"/>
                <w:color w:val="00000A"/>
              </w:rPr>
              <w:t>3b)</w:t>
            </w:r>
            <w:r w:rsidR="002F5D08">
              <w:rPr>
                <w:rFonts w:ascii="Arial" w:hAnsi="Arial" w:cs="Arial"/>
                <w:color w:val="00000A"/>
              </w:rPr>
              <w:br/>
              <w:t xml:space="preserve"> </w:t>
            </w:r>
            <w:r>
              <w:rPr>
                <w:rFonts w:ascii="Arial" w:hAnsi="Arial" w:cs="Arial"/>
                <w:color w:val="00000A"/>
              </w:rPr>
              <w:t>3c)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6AFE15B" w14:textId="77777777" w:rsidR="000B20CD" w:rsidRDefault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5F93302C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09BBA61E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Modéliser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EE09520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Représenter une situation ou des objets du monde réel.</w:t>
            </w:r>
          </w:p>
          <w:p w14:paraId="08C5F0BA" w14:textId="77777777" w:rsidR="000B20CD" w:rsidRDefault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Traduire un problème en langage mathématique.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EB69320" w14:textId="72429382" w:rsidR="000B20CD" w:rsidRDefault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EX1 : 3c)</w:t>
            </w:r>
          </w:p>
          <w:p w14:paraId="2CB0CC0A" w14:textId="1A3EDD32" w:rsidR="002F5D08" w:rsidRDefault="002F5D08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:1   2a)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15906584" w14:textId="77777777" w:rsidR="000B20CD" w:rsidRDefault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31F9F02A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2CAC032B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Raisonner, argumenter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5E0253C6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Déduire, induire, justifier ou démontrer un résultat. Critiquer une démarche, un résultat.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10265DFD" w14:textId="2AF06EDB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Ex1 : 2b)</w:t>
            </w:r>
          </w:p>
          <w:p w14:paraId="1A54B3E4" w14:textId="2978AD14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 xml:space="preserve">Ex2 : </w:t>
            </w:r>
            <w:r w:rsidR="002F5D08">
              <w:rPr>
                <w:rFonts w:ascii="Arial" w:hAnsi="Arial" w:cs="Arial"/>
                <w:color w:val="00000A"/>
              </w:rPr>
              <w:t>2c)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3E85E6F4" w14:textId="77777777" w:rsidR="000B20CD" w:rsidRDefault="000B20CD" w:rsidP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6507EB2F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5C7F46B6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Calculer, illustrer, mettre en œuvre une stratégie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19C88A96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Calculer, illustrer à la main ou à l’aide d’outils numériques, programmer.</w:t>
            </w:r>
          </w:p>
          <w:p w14:paraId="3D79677F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 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5844628" w14:textId="1AA8CB39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 Ex1 :2a)  3a)</w:t>
            </w:r>
            <w:r>
              <w:rPr>
                <w:rFonts w:ascii="Arial" w:hAnsi="Arial" w:cs="Arial"/>
                <w:color w:val="00000A"/>
              </w:rPr>
              <w:br/>
              <w:t>partie 2</w:t>
            </w:r>
            <w:r>
              <w:rPr>
                <w:rFonts w:ascii="Arial" w:hAnsi="Arial" w:cs="Arial"/>
                <w:color w:val="00000A"/>
              </w:rPr>
              <w:br/>
              <w:t>Ex2 : 3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E845042" w14:textId="77777777" w:rsidR="000B20CD" w:rsidRDefault="000B20CD" w:rsidP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0F707B69" w14:textId="77777777" w:rsidTr="000B20CD">
        <w:trPr>
          <w:trHeight w:val="1134"/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7BD669F9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Communiquer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6BAC77FB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Rendre compte d’une démarche, d’un résultat, à l’oral ou à l’écrit.</w:t>
            </w:r>
          </w:p>
          <w:p w14:paraId="5283C235" w14:textId="77777777" w:rsidR="000B20CD" w:rsidRDefault="000B20CD" w:rsidP="000B20CD">
            <w:pPr>
              <w:pStyle w:val="standard0"/>
              <w:spacing w:before="0" w:beforeAutospacing="0" w:after="0" w:afterAutospacing="0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Présenter un tableau, une figure, une représentation graphique.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0E56B427" w14:textId="77777777" w:rsidR="002F5D08" w:rsidRDefault="002F5D08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EX1 : 3c)</w:t>
            </w:r>
          </w:p>
          <w:p w14:paraId="23BE45FE" w14:textId="2F4A05D3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color w:val="00000A"/>
              </w:rPr>
              <w:t>Ex2 : 2</w:t>
            </w:r>
            <w:r w:rsidR="002F5D08">
              <w:rPr>
                <w:rFonts w:ascii="Arial" w:hAnsi="Arial" w:cs="Arial"/>
                <w:color w:val="00000A"/>
              </w:rPr>
              <w:t>b</w:t>
            </w:r>
            <w:r>
              <w:rPr>
                <w:rFonts w:ascii="Arial" w:hAnsi="Arial" w:cs="Arial"/>
                <w:color w:val="00000A"/>
              </w:rPr>
              <w:t>)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558FF9D6" w14:textId="77777777" w:rsidR="000B20CD" w:rsidRDefault="000B20CD" w:rsidP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</w:tr>
      <w:tr w:rsidR="000B20CD" w14:paraId="689A5B73" w14:textId="77777777" w:rsidTr="000B20CD">
        <w:trPr>
          <w:tblCellSpacing w:w="0" w:type="dxa"/>
          <w:jc w:val="center"/>
        </w:trPr>
        <w:tc>
          <w:tcPr>
            <w:tcW w:w="18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3B1780" w14:textId="77777777" w:rsidR="000B20CD" w:rsidRDefault="000B20CD" w:rsidP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397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0177B9" w14:textId="77777777" w:rsidR="000B20CD" w:rsidRDefault="000B20CD" w:rsidP="000B2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38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5AAF1A" w14:textId="77777777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TOTAL</w:t>
            </w:r>
          </w:p>
        </w:tc>
        <w:tc>
          <w:tcPr>
            <w:tcW w:w="163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65" w:type="dxa"/>
              <w:bottom w:w="0" w:type="dxa"/>
              <w:right w:w="70" w:type="dxa"/>
            </w:tcMar>
            <w:vAlign w:val="center"/>
            <w:hideMark/>
          </w:tcPr>
          <w:p w14:paraId="0BFC4972" w14:textId="77777777" w:rsidR="000B20CD" w:rsidRDefault="000B20CD" w:rsidP="000B20CD">
            <w:pPr>
              <w:pStyle w:val="standard0"/>
              <w:spacing w:before="0" w:beforeAutospacing="0" w:after="0" w:afterAutospacing="0"/>
              <w:jc w:val="both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  <w:bCs/>
                <w:color w:val="00000A"/>
              </w:rPr>
              <w:t>/ 10</w:t>
            </w:r>
          </w:p>
        </w:tc>
      </w:tr>
    </w:tbl>
    <w:p w14:paraId="04B33E19" w14:textId="77777777" w:rsidR="000B20CD" w:rsidRDefault="000B20CD" w:rsidP="000B20CD">
      <w:pPr>
        <w:tabs>
          <w:tab w:val="left" w:pos="3700"/>
        </w:tabs>
        <w:rPr>
          <w:rFonts w:ascii="Arial" w:hAnsi="Arial"/>
          <w:sz w:val="20"/>
        </w:rPr>
      </w:pPr>
    </w:p>
    <w:p w14:paraId="71BD26CB" w14:textId="77777777" w:rsidR="000B20CD" w:rsidRPr="008B0C37" w:rsidRDefault="000B20CD" w:rsidP="0087264E">
      <w:pPr>
        <w:rPr>
          <w:rFonts w:asciiTheme="minorHAnsi" w:hAnsiTheme="minorHAnsi" w:cstheme="minorHAnsi"/>
        </w:rPr>
      </w:pPr>
    </w:p>
    <w:sectPr w:rsidR="000B20CD" w:rsidRPr="008B0C37" w:rsidSect="00516A2B">
      <w:pgSz w:w="11906" w:h="16838"/>
      <w:pgMar w:top="567" w:right="566" w:bottom="284" w:left="89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52B138" w14:textId="77777777" w:rsidR="00C87537" w:rsidRDefault="00C87537" w:rsidP="003E76C8">
      <w:r>
        <w:separator/>
      </w:r>
    </w:p>
  </w:endnote>
  <w:endnote w:type="continuationSeparator" w:id="0">
    <w:p w14:paraId="27522D05" w14:textId="77777777" w:rsidR="00C87537" w:rsidRDefault="00C87537" w:rsidP="003E7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278AB" w14:textId="77777777" w:rsidR="00C87537" w:rsidRDefault="00C87537" w:rsidP="003E76C8">
      <w:r>
        <w:separator/>
      </w:r>
    </w:p>
  </w:footnote>
  <w:footnote w:type="continuationSeparator" w:id="0">
    <w:p w14:paraId="7FD98958" w14:textId="77777777" w:rsidR="00C87537" w:rsidRDefault="00C87537" w:rsidP="003E76C8">
      <w:r>
        <w:continuationSeparator/>
      </w:r>
    </w:p>
  </w:footnote>
  <w:footnote w:id="1">
    <w:p w14:paraId="6B61E719" w14:textId="77777777" w:rsidR="000B20CD" w:rsidRDefault="000B20CD" w:rsidP="000B20CD">
      <w:pPr>
        <w:pStyle w:val="footnotetext"/>
        <w:spacing w:before="0" w:beforeAutospacing="0" w:after="0" w:afterAutospacing="0"/>
        <w:jc w:val="both"/>
        <w:rPr>
          <w:rFonts w:ascii="Arial" w:hAnsi="Arial" w:cs="Arial"/>
          <w:color w:val="00000A"/>
          <w:sz w:val="20"/>
          <w:szCs w:val="20"/>
        </w:rPr>
      </w:pPr>
      <w:r>
        <w:rPr>
          <w:rStyle w:val="Appelnotedebasdep"/>
          <w:rFonts w:eastAsia="MS Mincho"/>
        </w:rPr>
        <w:footnoteRef/>
      </w:r>
      <w:r>
        <w:t xml:space="preserve"> </w:t>
      </w:r>
      <w:r>
        <w:rPr>
          <w:rFonts w:ascii="Arial" w:hAnsi="Arial" w:cs="Arial"/>
          <w:color w:val="00000A"/>
          <w:sz w:val="15"/>
          <w:szCs w:val="15"/>
        </w:rPr>
        <w:t>Des appels (2 au maximum) permettent de s’assurer de la compréhension du problème et d’évaluer la communication orale et les capacités liées à l’usage des outils numériques. Sur les 10 points, 3 points sont consacrés à l’évaluation de l’utilisation des outils numériques dans le cadre de différentes compétences.</w:t>
      </w:r>
    </w:p>
  </w:footnote>
  <w:footnote w:id="2">
    <w:p w14:paraId="25EB95C2" w14:textId="77777777" w:rsidR="000B20CD" w:rsidRDefault="000B20CD" w:rsidP="000B20CD">
      <w:pPr>
        <w:pStyle w:val="Notedebasdepage"/>
      </w:pPr>
      <w:r>
        <w:rPr>
          <w:rStyle w:val="Appelnotedebasdep"/>
          <w:rFonts w:eastAsia="MS Mincho"/>
        </w:rPr>
        <w:footnoteRef/>
      </w:r>
      <w:r>
        <w:t xml:space="preserve"> </w:t>
      </w:r>
      <w:r>
        <w:rPr>
          <w:rFonts w:cs="Arial"/>
          <w:color w:val="00000A"/>
          <w:sz w:val="15"/>
          <w:szCs w:val="15"/>
        </w:rPr>
        <w:t>Le professeur peut utiliser toute forme d’annotation lui permettant d’évaluer par compétences.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F69F5"/>
    <w:multiLevelType w:val="hybridMultilevel"/>
    <w:tmpl w:val="521EA5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434B5"/>
    <w:multiLevelType w:val="hybridMultilevel"/>
    <w:tmpl w:val="B4F81F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B276F"/>
    <w:multiLevelType w:val="multilevel"/>
    <w:tmpl w:val="163AF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C67CD"/>
    <w:multiLevelType w:val="hybridMultilevel"/>
    <w:tmpl w:val="C30AE0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A414D"/>
    <w:multiLevelType w:val="multilevel"/>
    <w:tmpl w:val="D4C88318"/>
    <w:lvl w:ilvl="0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675FD4"/>
    <w:multiLevelType w:val="hybridMultilevel"/>
    <w:tmpl w:val="057CA4F0"/>
    <w:lvl w:ilvl="0" w:tplc="491053B0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9D71FB"/>
    <w:multiLevelType w:val="multilevel"/>
    <w:tmpl w:val="E792755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B877F6"/>
    <w:rsid w:val="000255EA"/>
    <w:rsid w:val="00054ED1"/>
    <w:rsid w:val="00064DD7"/>
    <w:rsid w:val="00066CE0"/>
    <w:rsid w:val="00084D63"/>
    <w:rsid w:val="00086747"/>
    <w:rsid w:val="000904A0"/>
    <w:rsid w:val="000A19D2"/>
    <w:rsid w:val="000A6E35"/>
    <w:rsid w:val="000B0467"/>
    <w:rsid w:val="000B20CD"/>
    <w:rsid w:val="000B5303"/>
    <w:rsid w:val="000D1C84"/>
    <w:rsid w:val="000E6118"/>
    <w:rsid w:val="000F452E"/>
    <w:rsid w:val="000F67D6"/>
    <w:rsid w:val="000F6DBF"/>
    <w:rsid w:val="00105C6E"/>
    <w:rsid w:val="00106818"/>
    <w:rsid w:val="00141D5C"/>
    <w:rsid w:val="00145E1C"/>
    <w:rsid w:val="001503CB"/>
    <w:rsid w:val="001708A3"/>
    <w:rsid w:val="00170F15"/>
    <w:rsid w:val="001A5F1D"/>
    <w:rsid w:val="001D2F4F"/>
    <w:rsid w:val="001F4A80"/>
    <w:rsid w:val="0023588F"/>
    <w:rsid w:val="00237BB5"/>
    <w:rsid w:val="00243A99"/>
    <w:rsid w:val="00250D7B"/>
    <w:rsid w:val="002A278D"/>
    <w:rsid w:val="002B1C8F"/>
    <w:rsid w:val="002D7464"/>
    <w:rsid w:val="002E2DA9"/>
    <w:rsid w:val="002F4FEE"/>
    <w:rsid w:val="002F5D08"/>
    <w:rsid w:val="00301414"/>
    <w:rsid w:val="003026C3"/>
    <w:rsid w:val="00316679"/>
    <w:rsid w:val="0032602A"/>
    <w:rsid w:val="00337322"/>
    <w:rsid w:val="00376780"/>
    <w:rsid w:val="00391617"/>
    <w:rsid w:val="003B2A8F"/>
    <w:rsid w:val="003D006A"/>
    <w:rsid w:val="003D11D6"/>
    <w:rsid w:val="003D2323"/>
    <w:rsid w:val="003E76C8"/>
    <w:rsid w:val="003F4BD5"/>
    <w:rsid w:val="003F5092"/>
    <w:rsid w:val="003F6E2D"/>
    <w:rsid w:val="00400655"/>
    <w:rsid w:val="00410E5D"/>
    <w:rsid w:val="00412688"/>
    <w:rsid w:val="0042009D"/>
    <w:rsid w:val="00421300"/>
    <w:rsid w:val="004575CC"/>
    <w:rsid w:val="004618AC"/>
    <w:rsid w:val="00472870"/>
    <w:rsid w:val="00472CFC"/>
    <w:rsid w:val="0049613F"/>
    <w:rsid w:val="004D616D"/>
    <w:rsid w:val="004F43CA"/>
    <w:rsid w:val="00501512"/>
    <w:rsid w:val="00534FC6"/>
    <w:rsid w:val="0055489C"/>
    <w:rsid w:val="0059293A"/>
    <w:rsid w:val="005E37BA"/>
    <w:rsid w:val="00600036"/>
    <w:rsid w:val="00622815"/>
    <w:rsid w:val="0062621B"/>
    <w:rsid w:val="00631EEC"/>
    <w:rsid w:val="00632269"/>
    <w:rsid w:val="00636F37"/>
    <w:rsid w:val="006601AA"/>
    <w:rsid w:val="00665FEC"/>
    <w:rsid w:val="006758F7"/>
    <w:rsid w:val="006A1FB2"/>
    <w:rsid w:val="006A7EA5"/>
    <w:rsid w:val="006B7659"/>
    <w:rsid w:val="006E1305"/>
    <w:rsid w:val="006E36FB"/>
    <w:rsid w:val="006F0BD4"/>
    <w:rsid w:val="006F1932"/>
    <w:rsid w:val="006F3010"/>
    <w:rsid w:val="00700A8E"/>
    <w:rsid w:val="00700DEE"/>
    <w:rsid w:val="0070792A"/>
    <w:rsid w:val="00735E36"/>
    <w:rsid w:val="00775247"/>
    <w:rsid w:val="00782C7E"/>
    <w:rsid w:val="0078497F"/>
    <w:rsid w:val="00791203"/>
    <w:rsid w:val="007A456E"/>
    <w:rsid w:val="007A5865"/>
    <w:rsid w:val="007B5E53"/>
    <w:rsid w:val="007C329A"/>
    <w:rsid w:val="007C3720"/>
    <w:rsid w:val="007C6A0B"/>
    <w:rsid w:val="007D4634"/>
    <w:rsid w:val="007D75DB"/>
    <w:rsid w:val="007F0CF2"/>
    <w:rsid w:val="0081371F"/>
    <w:rsid w:val="00822097"/>
    <w:rsid w:val="008452B1"/>
    <w:rsid w:val="008636DA"/>
    <w:rsid w:val="00867634"/>
    <w:rsid w:val="0087264E"/>
    <w:rsid w:val="00880026"/>
    <w:rsid w:val="00891655"/>
    <w:rsid w:val="008972DE"/>
    <w:rsid w:val="008B0C37"/>
    <w:rsid w:val="008B43CB"/>
    <w:rsid w:val="008C00A8"/>
    <w:rsid w:val="008D52C5"/>
    <w:rsid w:val="008E3D00"/>
    <w:rsid w:val="009122CD"/>
    <w:rsid w:val="00920BFD"/>
    <w:rsid w:val="00925CF6"/>
    <w:rsid w:val="00937CF1"/>
    <w:rsid w:val="0094718A"/>
    <w:rsid w:val="009A7411"/>
    <w:rsid w:val="009B0D36"/>
    <w:rsid w:val="009B1A71"/>
    <w:rsid w:val="009C26D7"/>
    <w:rsid w:val="009D503A"/>
    <w:rsid w:val="00A0184C"/>
    <w:rsid w:val="00A05EA3"/>
    <w:rsid w:val="00A226A9"/>
    <w:rsid w:val="00A24DDE"/>
    <w:rsid w:val="00A3351D"/>
    <w:rsid w:val="00A450B7"/>
    <w:rsid w:val="00A6679C"/>
    <w:rsid w:val="00A667D5"/>
    <w:rsid w:val="00A701D6"/>
    <w:rsid w:val="00A70E10"/>
    <w:rsid w:val="00A80ECF"/>
    <w:rsid w:val="00A83A5E"/>
    <w:rsid w:val="00A86E64"/>
    <w:rsid w:val="00A906BF"/>
    <w:rsid w:val="00A91EEC"/>
    <w:rsid w:val="00A96E28"/>
    <w:rsid w:val="00AD216D"/>
    <w:rsid w:val="00AD4E45"/>
    <w:rsid w:val="00AD57F5"/>
    <w:rsid w:val="00B100F2"/>
    <w:rsid w:val="00B10B46"/>
    <w:rsid w:val="00B23EB4"/>
    <w:rsid w:val="00B27DFC"/>
    <w:rsid w:val="00B30249"/>
    <w:rsid w:val="00B365DB"/>
    <w:rsid w:val="00B85041"/>
    <w:rsid w:val="00B877F6"/>
    <w:rsid w:val="00B87B50"/>
    <w:rsid w:val="00BB2503"/>
    <w:rsid w:val="00BB259B"/>
    <w:rsid w:val="00BC39D4"/>
    <w:rsid w:val="00BF111D"/>
    <w:rsid w:val="00BF195A"/>
    <w:rsid w:val="00BF6DB2"/>
    <w:rsid w:val="00C03D2D"/>
    <w:rsid w:val="00C17A16"/>
    <w:rsid w:val="00C2120D"/>
    <w:rsid w:val="00C27584"/>
    <w:rsid w:val="00C365A6"/>
    <w:rsid w:val="00C559FE"/>
    <w:rsid w:val="00C805A5"/>
    <w:rsid w:val="00C87537"/>
    <w:rsid w:val="00C903E0"/>
    <w:rsid w:val="00CD023A"/>
    <w:rsid w:val="00CD091A"/>
    <w:rsid w:val="00D0157F"/>
    <w:rsid w:val="00D2437F"/>
    <w:rsid w:val="00D2477F"/>
    <w:rsid w:val="00D3577D"/>
    <w:rsid w:val="00D4501F"/>
    <w:rsid w:val="00D70958"/>
    <w:rsid w:val="00D95669"/>
    <w:rsid w:val="00DA1314"/>
    <w:rsid w:val="00DB3DCE"/>
    <w:rsid w:val="00DE2BA7"/>
    <w:rsid w:val="00DE3629"/>
    <w:rsid w:val="00DE39F5"/>
    <w:rsid w:val="00E00791"/>
    <w:rsid w:val="00E01FB0"/>
    <w:rsid w:val="00E07D9B"/>
    <w:rsid w:val="00E256FF"/>
    <w:rsid w:val="00E350D2"/>
    <w:rsid w:val="00E401D6"/>
    <w:rsid w:val="00E43609"/>
    <w:rsid w:val="00E46FB2"/>
    <w:rsid w:val="00E7362B"/>
    <w:rsid w:val="00E91CC2"/>
    <w:rsid w:val="00EA1530"/>
    <w:rsid w:val="00EA574A"/>
    <w:rsid w:val="00F02301"/>
    <w:rsid w:val="00F05CC5"/>
    <w:rsid w:val="00F1686F"/>
    <w:rsid w:val="00F226EF"/>
    <w:rsid w:val="00F32856"/>
    <w:rsid w:val="00F378AB"/>
    <w:rsid w:val="00F434FF"/>
    <w:rsid w:val="00F56701"/>
    <w:rsid w:val="00F758F7"/>
    <w:rsid w:val="00F91747"/>
    <w:rsid w:val="00FC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B95A11"/>
  <w15:docId w15:val="{4DAAFA7C-009A-4085-85FE-1A46C24D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97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735E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621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sid w:val="003F6E2D"/>
    <w:rPr>
      <w:i/>
      <w:noProof/>
      <w:color w:val="0000FF"/>
    </w:rPr>
  </w:style>
  <w:style w:type="paragraph" w:styleId="Paragraphedeliste">
    <w:name w:val="List Paragraph"/>
    <w:basedOn w:val="Normal"/>
    <w:qFormat/>
    <w:rsid w:val="00822097"/>
    <w:pPr>
      <w:ind w:left="720"/>
      <w:contextualSpacing/>
    </w:pPr>
  </w:style>
  <w:style w:type="table" w:styleId="Grilledutableau">
    <w:name w:val="Table Grid"/>
    <w:basedOn w:val="TableauNormal"/>
    <w:uiPriority w:val="39"/>
    <w:rsid w:val="00B877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0A8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0A8E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E1305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735E3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Titre8Car">
    <w:name w:val="Titre 8 Car"/>
    <w:basedOn w:val="Policepardfaut"/>
    <w:link w:val="Titre8"/>
    <w:uiPriority w:val="9"/>
    <w:semiHidden/>
    <w:rsid w:val="006262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">
    <w:name w:val="Title"/>
    <w:basedOn w:val="Normal"/>
    <w:next w:val="Corpsdetexte"/>
    <w:link w:val="TitreCar"/>
    <w:rsid w:val="0062621B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character" w:customStyle="1" w:styleId="TitreCar">
    <w:name w:val="Titre Car"/>
    <w:basedOn w:val="Policepardfaut"/>
    <w:link w:val="Titre"/>
    <w:rsid w:val="0062621B"/>
    <w:rPr>
      <w:rFonts w:ascii="Arial" w:eastAsia="MS Mincho" w:hAnsi="Arial" w:cs="Tahoma"/>
      <w:sz w:val="28"/>
      <w:szCs w:val="28"/>
      <w:lang w:eastAsia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2621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2621B"/>
    <w:rPr>
      <w:sz w:val="24"/>
    </w:rPr>
  </w:style>
  <w:style w:type="paragraph" w:styleId="En-tte">
    <w:name w:val="header"/>
    <w:basedOn w:val="Normal"/>
    <w:link w:val="En-tteCar"/>
    <w:uiPriority w:val="99"/>
    <w:unhideWhenUsed/>
    <w:rsid w:val="003E76C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76C8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3E76C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76C8"/>
    <w:rPr>
      <w:sz w:val="24"/>
    </w:rPr>
  </w:style>
  <w:style w:type="paragraph" w:customStyle="1" w:styleId="Standard">
    <w:name w:val="Standard"/>
    <w:rsid w:val="0059293A"/>
    <w:pPr>
      <w:tabs>
        <w:tab w:val="left" w:pos="142"/>
        <w:tab w:val="left" w:pos="284"/>
      </w:tabs>
      <w:suppressAutoHyphens/>
      <w:autoSpaceDN w:val="0"/>
      <w:jc w:val="both"/>
      <w:textAlignment w:val="baseline"/>
    </w:pPr>
    <w:rPr>
      <w:rFonts w:ascii="Tahoma" w:hAnsi="Tahoma" w:cs="Tahoma"/>
      <w:kern w:val="3"/>
      <w:sz w:val="22"/>
      <w:szCs w:val="24"/>
      <w:lang w:eastAsia="zh-CN"/>
    </w:rPr>
  </w:style>
  <w:style w:type="paragraph" w:customStyle="1" w:styleId="TableContents">
    <w:name w:val="Table Contents"/>
    <w:basedOn w:val="Standard"/>
    <w:rsid w:val="0059293A"/>
    <w:pPr>
      <w:suppressLineNumbers/>
    </w:pPr>
  </w:style>
  <w:style w:type="character" w:styleId="Lienhypertexte">
    <w:name w:val="Hyperlink"/>
    <w:basedOn w:val="Policepardfaut"/>
    <w:rsid w:val="00CD02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B20CD"/>
    <w:pPr>
      <w:spacing w:before="100" w:beforeAutospacing="1" w:after="100" w:afterAutospacing="1"/>
    </w:pPr>
    <w:rPr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B20CD"/>
    <w:pPr>
      <w:jc w:val="both"/>
    </w:pPr>
    <w:rPr>
      <w:rFonts w:ascii="Arial" w:hAnsi="Arial"/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B20CD"/>
    <w:rPr>
      <w:rFonts w:ascii="Arial" w:hAnsi="Arial"/>
    </w:rPr>
  </w:style>
  <w:style w:type="paragraph" w:customStyle="1" w:styleId="standard0">
    <w:name w:val="standard"/>
    <w:basedOn w:val="Normal"/>
    <w:uiPriority w:val="99"/>
    <w:rsid w:val="000B20CD"/>
    <w:pPr>
      <w:spacing w:before="100" w:beforeAutospacing="1" w:after="100" w:afterAutospacing="1"/>
    </w:pPr>
    <w:rPr>
      <w:szCs w:val="24"/>
    </w:rPr>
  </w:style>
  <w:style w:type="paragraph" w:customStyle="1" w:styleId="footnotetext">
    <w:name w:val="footnotetext"/>
    <w:basedOn w:val="Normal"/>
    <w:uiPriority w:val="99"/>
    <w:rsid w:val="000B20CD"/>
    <w:pPr>
      <w:spacing w:before="100" w:beforeAutospacing="1" w:after="100" w:afterAutospacing="1"/>
    </w:pPr>
    <w:rPr>
      <w:szCs w:val="24"/>
    </w:rPr>
  </w:style>
  <w:style w:type="character" w:styleId="Appelnotedebasdep">
    <w:name w:val="footnote reference"/>
    <w:basedOn w:val="Policepardfaut"/>
    <w:semiHidden/>
    <w:unhideWhenUsed/>
    <w:rsid w:val="000B20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8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4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23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86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9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23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9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AppData\Roaming\Microsoft\Templates\aMath97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175"/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D8456-05D1-44BB-8C61-E713EB0A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aMath97</Template>
  <TotalTime>353</TotalTime>
  <Pages>4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mathématique._x000d_
Ne pas hésiter à consulter le fichier d'aide._x000d_
                              Réalisation Marc Guillemot.</vt:lpstr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mathématique._x000d_
Ne pas hésiter à consulter le fichier d'aide._x000d_
                              Réalisation Marc Guillemot.</dc:title>
  <dc:creator>utilisateur</dc:creator>
  <cp:lastModifiedBy>Utilisateur</cp:lastModifiedBy>
  <cp:revision>17</cp:revision>
  <cp:lastPrinted>2021-01-17T10:44:00Z</cp:lastPrinted>
  <dcterms:created xsi:type="dcterms:W3CDTF">2021-03-17T15:09:00Z</dcterms:created>
  <dcterms:modified xsi:type="dcterms:W3CDTF">2021-03-20T13:48:00Z</dcterms:modified>
</cp:coreProperties>
</file>