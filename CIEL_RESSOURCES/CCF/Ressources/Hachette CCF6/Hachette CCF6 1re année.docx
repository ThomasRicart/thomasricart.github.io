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FB6244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FB6244" w:rsidP="00A1326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Séquence : CCF6 </w:t>
            </w:r>
            <w:r w:rsidR="0074746A" w:rsidRPr="0074746A">
              <w:rPr>
                <w:b/>
                <w:bCs/>
              </w:rPr>
              <w:t>1</w:t>
            </w:r>
            <w:r w:rsidR="0074746A" w:rsidRPr="0074746A">
              <w:rPr>
                <w:b/>
                <w:bCs/>
                <w:vertAlign w:val="superscript"/>
              </w:rPr>
              <w:t>re</w:t>
            </w:r>
            <w:r w:rsidR="0074746A" w:rsidRPr="0074746A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FB6244" w:rsidP="002B742E">
            <w:pPr>
              <w:rPr>
                <w:b/>
                <w:bCs/>
              </w:rPr>
            </w:pPr>
            <w:r>
              <w:rPr>
                <w:b/>
              </w:rPr>
              <w:t xml:space="preserve">   </w:t>
            </w:r>
            <w:r w:rsidR="002B742E" w:rsidRPr="002B742E">
              <w:rPr>
                <w:b/>
              </w:rPr>
              <w:t xml:space="preserve">…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  <w:r w:rsidR="00D2062F">
        <w:rPr>
          <w:b/>
          <w:sz w:val="22"/>
        </w:rPr>
        <w:t>.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FB6244" w:rsidRDefault="00A73E24" w:rsidP="00FB624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FB6244" w:rsidRPr="00FB6244">
        <w:rPr>
          <w:b/>
          <w:sz w:val="22"/>
        </w:rPr>
        <w:t xml:space="preserve"> </w:t>
      </w:r>
    </w:p>
    <w:p w:rsidR="00FB6244" w:rsidRDefault="00FB6244" w:rsidP="00FB624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FB6244" w:rsidRDefault="00CB42BD" w:rsidP="00FB624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5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6244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="00FB6244">
        <w:rPr>
          <w:sz w:val="22"/>
          <w:szCs w:val="22"/>
        </w:rPr>
        <w:t>e symbole signifie « </w:t>
      </w:r>
      <w:r w:rsidR="00FB6244">
        <w:rPr>
          <w:b/>
          <w:bCs/>
          <w:sz w:val="22"/>
          <w:szCs w:val="22"/>
        </w:rPr>
        <w:t>Conseils et recommandations »</w:t>
      </w:r>
      <w:r w:rsidR="00FB6244">
        <w:rPr>
          <w:sz w:val="22"/>
          <w:szCs w:val="22"/>
        </w:rPr>
        <w:t>.</w:t>
      </w:r>
    </w:p>
    <w:p w:rsidR="00A73E24" w:rsidRPr="00A73E24" w:rsidRDefault="00CB42BD" w:rsidP="00FB624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CB42BD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9" name="Image 28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6244">
        <w:rPr>
          <w:lang w:eastAsia="zh-CN"/>
        </w:rPr>
        <w:t xml:space="preserve"> </w:t>
      </w:r>
      <w:r w:rsidR="00FB6244">
        <w:rPr>
          <w:sz w:val="20"/>
          <w:lang w:eastAsia="zh-CN"/>
        </w:rPr>
        <w:t xml:space="preserve">Ce symbole signifie qu’un </w:t>
      </w:r>
      <w:r w:rsidR="00FB6244">
        <w:rPr>
          <w:b/>
          <w:sz w:val="22"/>
          <w:lang w:eastAsia="zh-CN"/>
        </w:rPr>
        <w:t>protocole de secours</w:t>
      </w:r>
      <w:r w:rsidR="00FB6244">
        <w:rPr>
          <w:sz w:val="22"/>
          <w:lang w:eastAsia="zh-CN"/>
        </w:rPr>
        <w:t xml:space="preserve"> </w:t>
      </w:r>
      <w:r w:rsidR="00FB6244">
        <w:rPr>
          <w:sz w:val="20"/>
          <w:lang w:eastAsia="zh-CN"/>
        </w:rPr>
        <w:t>est disponible 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C916BE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Pourcentage d’évolution,</w:t>
            </w:r>
            <w:bookmarkStart w:id="0" w:name="_GoBack"/>
            <w:bookmarkEnd w:id="0"/>
            <w:r w:rsidR="003D3D80">
              <w:rPr>
                <w:color w:val="FF0000"/>
                <w:sz w:val="22"/>
                <w:szCs w:val="22"/>
                <w:lang w:eastAsia="zh-CN"/>
              </w:rPr>
              <w:t xml:space="preserve"> taux d’évolution moyen </w:t>
            </w:r>
          </w:p>
          <w:p w:rsidR="00704F7D" w:rsidRDefault="00704F7D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Tableau croisé dynamique</w:t>
            </w:r>
          </w:p>
          <w:p w:rsidR="003D3D80" w:rsidRDefault="00C738D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Proposition</w:t>
            </w:r>
            <w:r w:rsidR="008502A1">
              <w:rPr>
                <w:color w:val="FF0000"/>
                <w:sz w:val="22"/>
                <w:szCs w:val="22"/>
                <w:lang w:eastAsia="zh-CN"/>
              </w:rPr>
              <w:t xml:space="preserve">s. </w:t>
            </w:r>
            <w:r w:rsidR="003D3D80">
              <w:rPr>
                <w:color w:val="FF0000"/>
                <w:sz w:val="22"/>
                <w:szCs w:val="22"/>
                <w:lang w:eastAsia="zh-CN"/>
              </w:rPr>
              <w:t>Calculs des prédicats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</w:p>
          <w:p w:rsidR="00A73E24" w:rsidRPr="00A73E24" w:rsidRDefault="00C738D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M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>athématiques financières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Calculer le taux </w:t>
            </w:r>
            <w:r w:rsidR="00674016">
              <w:rPr>
                <w:color w:val="FF0000"/>
                <w:sz w:val="22"/>
                <w:szCs w:val="22"/>
                <w:lang w:eastAsia="zh-CN"/>
              </w:rPr>
              <w:t>proportionnel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connaissant le taux global</w:t>
            </w:r>
          </w:p>
          <w:p w:rsidR="003A609A" w:rsidRDefault="003A609A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Créer et exploiter un tableau croisé dynamique sur tableur</w:t>
            </w:r>
          </w:p>
          <w:p w:rsidR="003A609A" w:rsidRDefault="003A609A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Exprimer dans un ca</w:t>
            </w:r>
            <w:r w:rsidR="00674016">
              <w:rPr>
                <w:color w:val="FF0000"/>
                <w:sz w:val="22"/>
                <w:szCs w:val="22"/>
                <w:lang w:eastAsia="zh-CN"/>
              </w:rPr>
              <w:t>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simple, la négation d’un prédicat</w:t>
            </w:r>
          </w:p>
          <w:p w:rsidR="00704F7D" w:rsidRPr="00A73E24" w:rsidRDefault="00A73E24" w:rsidP="00674016">
            <w:pPr>
              <w:suppressAutoHyphens/>
              <w:snapToGrid w:val="0"/>
              <w:ind w:right="775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Calculer avec la calculatrice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ou le tableur la valeur </w:t>
            </w:r>
            <w:r w:rsidR="003A609A">
              <w:rPr>
                <w:color w:val="FF0000"/>
                <w:sz w:val="22"/>
                <w:szCs w:val="22"/>
                <w:lang w:eastAsia="zh-CN"/>
              </w:rPr>
              <w:t>actualisée d’un capital et la valeur actualisée d’une suite d’annuités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FB624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4E437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4E437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E9277B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: </w:t>
      </w:r>
      <w:r w:rsidR="00FB6244">
        <w:rPr>
          <w:b/>
          <w:color w:val="0000FF"/>
          <w:lang w:val="fr-FR"/>
        </w:rPr>
        <w:t>Calculs financiers –</w:t>
      </w:r>
      <w:r w:rsidR="00E9277B" w:rsidRPr="00E9277B">
        <w:rPr>
          <w:b/>
          <w:color w:val="0000FF"/>
          <w:lang w:val="fr-FR"/>
        </w:rPr>
        <w:t xml:space="preserve"> Répartition des salaires</w:t>
      </w:r>
    </w:p>
    <w:p w:rsidR="00F93AF6" w:rsidRDefault="00F93AF6" w:rsidP="00F93AF6">
      <w:pPr>
        <w:rPr>
          <w:b/>
          <w:szCs w:val="22"/>
        </w:rPr>
      </w:pPr>
    </w:p>
    <w:p w:rsidR="00F93AF6" w:rsidRPr="00AB3348" w:rsidRDefault="00F93AF6" w:rsidP="004E4378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4E4378">
        <w:rPr>
          <w:b/>
          <w:szCs w:val="22"/>
        </w:rPr>
        <w:t>4</w:t>
      </w:r>
      <w:r>
        <w:rPr>
          <w:b/>
          <w:szCs w:val="22"/>
        </w:rPr>
        <w:t xml:space="preserve"> pages et les deux parties sont indépendantes</w:t>
      </w:r>
    </w:p>
    <w:p w:rsidR="00A73E24" w:rsidRPr="00A73E24" w:rsidRDefault="00A73E24" w:rsidP="00A73E24">
      <w:pPr>
        <w:rPr>
          <w:sz w:val="22"/>
          <w:szCs w:val="22"/>
        </w:rPr>
      </w:pPr>
    </w:p>
    <w:p w:rsidR="00614317" w:rsidRDefault="00614317" w:rsidP="00A1326C">
      <w:pPr>
        <w:rPr>
          <w:sz w:val="22"/>
          <w:szCs w:val="22"/>
        </w:rPr>
      </w:pP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614317" w:rsidRDefault="00E9277B" w:rsidP="00EF610C">
      <w:pPr>
        <w:rPr>
          <w:sz w:val="22"/>
          <w:szCs w:val="22"/>
        </w:rPr>
      </w:pPr>
      <w:r>
        <w:rPr>
          <w:b/>
          <w:sz w:val="28"/>
          <w:szCs w:val="22"/>
        </w:rPr>
        <w:t>Exercice</w:t>
      </w:r>
      <w:r w:rsidR="00EF610C" w:rsidRPr="00E35AE5">
        <w:rPr>
          <w:b/>
          <w:sz w:val="28"/>
          <w:szCs w:val="22"/>
        </w:rPr>
        <w:t xml:space="preserve"> 1 :</w:t>
      </w:r>
    </w:p>
    <w:p w:rsidR="00E9277B" w:rsidRPr="00E9277B" w:rsidRDefault="00E9277B" w:rsidP="00E9277B">
      <w:pPr>
        <w:rPr>
          <w:b/>
          <w:szCs w:val="22"/>
          <w:lang w:val="fr-FR"/>
        </w:rPr>
      </w:pPr>
      <w:proofErr w:type="spellStart"/>
      <w:r w:rsidRPr="00E9277B">
        <w:rPr>
          <w:b/>
          <w:szCs w:val="22"/>
          <w:lang w:val="fr-FR"/>
        </w:rPr>
        <w:t>Naël</w:t>
      </w:r>
      <w:proofErr w:type="spellEnd"/>
      <w:r w:rsidRPr="00E9277B">
        <w:rPr>
          <w:b/>
          <w:szCs w:val="22"/>
          <w:lang w:val="fr-FR"/>
        </w:rPr>
        <w:t>, artisan, désire étudier le placement d’un capital, à intérêts simples, puis le remboursement d’un prêt, par versements mensuels.</w:t>
      </w:r>
    </w:p>
    <w:p w:rsidR="00E9277B" w:rsidRPr="00E9277B" w:rsidRDefault="00E9277B" w:rsidP="00E9277B">
      <w:pPr>
        <w:rPr>
          <w:szCs w:val="22"/>
          <w:lang w:val="fr-FR"/>
        </w:rPr>
      </w:pPr>
      <w:r w:rsidRPr="00B06023">
        <w:rPr>
          <w:b/>
          <w:szCs w:val="22"/>
          <w:lang w:val="fr-FR"/>
        </w:rPr>
        <w:t>1</w:t>
      </w:r>
      <w:r w:rsidRPr="00E9277B">
        <w:rPr>
          <w:szCs w:val="22"/>
          <w:lang w:val="fr-FR"/>
        </w:rPr>
        <w:t xml:space="preserve">. </w:t>
      </w:r>
      <w:proofErr w:type="spellStart"/>
      <w:r w:rsidR="007D35D5">
        <w:rPr>
          <w:szCs w:val="22"/>
          <w:lang w:val="fr-FR"/>
        </w:rPr>
        <w:t>Naël</w:t>
      </w:r>
      <w:proofErr w:type="spellEnd"/>
      <w:r w:rsidR="007D35D5">
        <w:rPr>
          <w:szCs w:val="22"/>
          <w:lang w:val="fr-FR"/>
        </w:rPr>
        <w:t xml:space="preserve"> possède</w:t>
      </w:r>
      <w:r w:rsidRPr="00E9277B">
        <w:rPr>
          <w:szCs w:val="22"/>
          <w:lang w:val="fr-FR"/>
        </w:rPr>
        <w:t xml:space="preserve"> un capital qu’il place à intérêts simples au 1</w:t>
      </w:r>
      <w:r w:rsidRPr="00E9277B">
        <w:rPr>
          <w:szCs w:val="22"/>
          <w:vertAlign w:val="superscript"/>
          <w:lang w:val="fr-FR"/>
        </w:rPr>
        <w:t>er</w:t>
      </w:r>
      <w:r w:rsidRPr="00E9277B">
        <w:rPr>
          <w:szCs w:val="22"/>
          <w:lang w:val="fr-FR"/>
        </w:rPr>
        <w:t xml:space="preserve"> janvier au taux annuel de 3,6 </w:t>
      </w:r>
      <w:proofErr w:type="gramStart"/>
      <w:r w:rsidRPr="00E9277B">
        <w:rPr>
          <w:szCs w:val="22"/>
          <w:lang w:val="fr-FR"/>
        </w:rPr>
        <w:t>% .</w:t>
      </w:r>
      <w:proofErr w:type="gramEnd"/>
      <w:r w:rsidRPr="00E9277B">
        <w:rPr>
          <w:szCs w:val="22"/>
          <w:lang w:val="fr-FR"/>
        </w:rPr>
        <w:t xml:space="preserve"> </w:t>
      </w:r>
    </w:p>
    <w:p w:rsidR="00E9277B" w:rsidRPr="00E9277B" w:rsidRDefault="00E9277B" w:rsidP="00E9277B">
      <w:pPr>
        <w:rPr>
          <w:szCs w:val="22"/>
          <w:lang w:val="fr-FR"/>
        </w:rPr>
      </w:pPr>
      <w:r w:rsidRPr="00E9277B">
        <w:rPr>
          <w:szCs w:val="22"/>
          <w:lang w:val="fr-FR"/>
        </w:rPr>
        <w:t xml:space="preserve">Il retire 20 600 € au bout de 10 mois de placement, le 31 octobre. </w:t>
      </w:r>
    </w:p>
    <w:p w:rsidR="00E9277B" w:rsidRDefault="00E9277B" w:rsidP="00E9277B">
      <w:pPr>
        <w:rPr>
          <w:szCs w:val="22"/>
          <w:lang w:val="fr-FR"/>
        </w:rPr>
      </w:pPr>
      <w:r w:rsidRPr="004E4378">
        <w:rPr>
          <w:b/>
          <w:szCs w:val="22"/>
          <w:lang w:val="fr-FR"/>
        </w:rPr>
        <w:t>a)</w:t>
      </w:r>
      <w:r w:rsidRPr="00E9277B">
        <w:rPr>
          <w:szCs w:val="22"/>
          <w:lang w:val="fr-FR"/>
        </w:rPr>
        <w:t xml:space="preserve"> Calculer le taux proportionnel mensuel de ce placement.</w:t>
      </w:r>
    </w:p>
    <w:p w:rsidR="00E9277B" w:rsidRDefault="00E9277B" w:rsidP="00E9277B">
      <w:pPr>
        <w:rPr>
          <w:szCs w:val="22"/>
          <w:lang w:val="fr-FR"/>
        </w:rPr>
      </w:pPr>
    </w:p>
    <w:p w:rsidR="00E9277B" w:rsidRDefault="00E9277B" w:rsidP="00E9277B">
      <w:pPr>
        <w:rPr>
          <w:szCs w:val="22"/>
          <w:lang w:val="fr-FR"/>
        </w:rPr>
      </w:pPr>
    </w:p>
    <w:p w:rsidR="00E9277B" w:rsidRDefault="00E9277B" w:rsidP="00E9277B">
      <w:pPr>
        <w:rPr>
          <w:szCs w:val="22"/>
          <w:lang w:val="fr-FR"/>
        </w:rPr>
      </w:pPr>
    </w:p>
    <w:p w:rsidR="00E9277B" w:rsidRPr="00E9277B" w:rsidRDefault="00E9277B" w:rsidP="00E9277B">
      <w:pPr>
        <w:rPr>
          <w:szCs w:val="22"/>
          <w:lang w:val="fr-FR"/>
        </w:rPr>
      </w:pPr>
    </w:p>
    <w:p w:rsidR="00E9277B" w:rsidRDefault="00E9277B" w:rsidP="00E9277B">
      <w:pPr>
        <w:rPr>
          <w:szCs w:val="22"/>
          <w:lang w:val="fr-FR"/>
        </w:rPr>
      </w:pPr>
      <w:r w:rsidRPr="004E4378">
        <w:rPr>
          <w:b/>
          <w:szCs w:val="22"/>
          <w:lang w:val="fr-FR"/>
        </w:rPr>
        <w:t>b)</w:t>
      </w:r>
      <w:r w:rsidRPr="00E9277B">
        <w:rPr>
          <w:szCs w:val="22"/>
          <w:lang w:val="fr-FR"/>
        </w:rPr>
        <w:t xml:space="preserve"> Calculer la valeur actualisée du capital le 1</w:t>
      </w:r>
      <w:r w:rsidRPr="00E9277B">
        <w:rPr>
          <w:szCs w:val="22"/>
          <w:vertAlign w:val="superscript"/>
          <w:lang w:val="fr-FR"/>
        </w:rPr>
        <w:t>re</w:t>
      </w:r>
      <w:r w:rsidRPr="00E9277B">
        <w:rPr>
          <w:szCs w:val="22"/>
          <w:lang w:val="fr-FR"/>
        </w:rPr>
        <w:t xml:space="preserve"> janvier, ou capital placé au départ. </w:t>
      </w:r>
    </w:p>
    <w:p w:rsidR="00E71C80" w:rsidRDefault="00CB42BD" w:rsidP="00E71C80">
      <w:pPr>
        <w:jc w:val="right"/>
        <w:rPr>
          <w:sz w:val="22"/>
          <w:szCs w:val="22"/>
        </w:rPr>
      </w:pPr>
      <w:r w:rsidRPr="00CB42BD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29" name="Image 29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1C80">
        <w:rPr>
          <w:sz w:val="22"/>
          <w:szCs w:val="22"/>
        </w:rPr>
        <w:t xml:space="preserve"> </w:t>
      </w:r>
      <w:r w:rsidR="00E71C80">
        <w:rPr>
          <w:i/>
          <w:color w:val="0000FF"/>
          <w:sz w:val="22"/>
          <w:szCs w:val="22"/>
        </w:rPr>
        <w:t>Protocole de secours 1</w:t>
      </w:r>
    </w:p>
    <w:p w:rsidR="00F52C16" w:rsidRDefault="00F52C16" w:rsidP="00F52C16">
      <w:pPr>
        <w:rPr>
          <w:sz w:val="22"/>
        </w:rPr>
      </w:pPr>
    </w:p>
    <w:p w:rsidR="00F52C16" w:rsidRDefault="00F52C16" w:rsidP="00F52C16">
      <w:pPr>
        <w:rPr>
          <w:sz w:val="22"/>
        </w:rPr>
      </w:pPr>
    </w:p>
    <w:p w:rsidR="00F52C16" w:rsidRDefault="00F52C16" w:rsidP="00F52C16">
      <w:pPr>
        <w:rPr>
          <w:sz w:val="22"/>
        </w:rPr>
      </w:pPr>
    </w:p>
    <w:p w:rsidR="00F52C16" w:rsidRDefault="00F52C16" w:rsidP="00F52C16">
      <w:pPr>
        <w:rPr>
          <w:sz w:val="22"/>
        </w:rPr>
      </w:pPr>
    </w:p>
    <w:p w:rsidR="00F52C16" w:rsidRDefault="00F52C16" w:rsidP="00F52C16">
      <w:pPr>
        <w:rPr>
          <w:sz w:val="22"/>
        </w:rPr>
      </w:pPr>
    </w:p>
    <w:p w:rsidR="00F52C16" w:rsidRDefault="00014875" w:rsidP="00F52C16">
      <w:pPr>
        <w:rPr>
          <w:sz w:val="22"/>
        </w:rPr>
      </w:pPr>
      <w:r>
        <w:rPr>
          <w:noProof/>
          <w:sz w:val="22"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26" type="#_x0000_t202" style="position:absolute;margin-left:313.35pt;margin-top:2.8pt;width:201.65pt;height:51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" stroked="f">
            <v:textbox>
              <w:txbxContent>
                <w:p w:rsidR="00F52C16" w:rsidRDefault="00CB42BD" w:rsidP="00F52C16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1" name="Image 4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52C16">
                    <w:rPr>
                      <w:i/>
                    </w:rPr>
                    <w:t xml:space="preserve"> </w:t>
                  </w:r>
                  <w:r w:rsidR="00F52C16">
                    <w:rPr>
                      <w:b/>
                      <w:i/>
                    </w:rPr>
                    <w:t>Si vous ne savez pas répondre</w:t>
                  </w:r>
                  <w:r w:rsidR="00F52C16">
                    <w:rPr>
                      <w:b/>
                    </w:rPr>
                    <w:t>,</w:t>
                  </w:r>
                </w:p>
                <w:p w:rsidR="00F52C16" w:rsidRDefault="00F52C16" w:rsidP="00F52C16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B6244">
                    <w:rPr>
                      <w:b/>
                      <w:i/>
                    </w:rPr>
                    <w:t>aux questions suivantes.</w:t>
                  </w:r>
                </w:p>
                <w:p w:rsidR="00F52C16" w:rsidRDefault="00F52C16" w:rsidP="00F52C16"/>
              </w:txbxContent>
            </v:textbox>
            <w10:wrap type="square"/>
          </v:shape>
        </w:pict>
      </w:r>
    </w:p>
    <w:p w:rsidR="00E9277B" w:rsidRDefault="00E9277B" w:rsidP="00E9277B">
      <w:pPr>
        <w:rPr>
          <w:sz w:val="22"/>
        </w:rPr>
      </w:pPr>
    </w:p>
    <w:p w:rsidR="00E9277B" w:rsidRPr="00E9277B" w:rsidRDefault="00CB42BD" w:rsidP="00E9277B">
      <w:pPr>
        <w:rPr>
          <w:szCs w:val="22"/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2" name="Image 7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277B">
        <w:rPr>
          <w:color w:val="0000FF"/>
        </w:rPr>
        <w:t xml:space="preserve"> </w:t>
      </w:r>
      <w:r w:rsidR="00FB6244">
        <w:rPr>
          <w:b/>
          <w:i/>
          <w:color w:val="0000FF"/>
          <w:u w:val="single"/>
        </w:rPr>
        <w:t>Montrez</w:t>
      </w:r>
      <w:r w:rsidR="00E9277B" w:rsidRPr="00E35AE5">
        <w:rPr>
          <w:b/>
          <w:i/>
          <w:color w:val="0000FF"/>
          <w:sz w:val="22"/>
          <w:u w:val="single"/>
        </w:rPr>
        <w:t xml:space="preserve"> à l’examinateur</w:t>
      </w:r>
      <w:r w:rsidR="00E9277B" w:rsidRPr="0093492F">
        <w:rPr>
          <w:i/>
          <w:color w:val="0000FF"/>
          <w:sz w:val="22"/>
        </w:rPr>
        <w:t xml:space="preserve"> </w:t>
      </w:r>
      <w:r w:rsidR="00FB6244">
        <w:rPr>
          <w:i/>
          <w:color w:val="0000FF"/>
          <w:sz w:val="22"/>
        </w:rPr>
        <w:t>vos</w:t>
      </w:r>
      <w:r w:rsidR="00E9277B">
        <w:rPr>
          <w:i/>
          <w:color w:val="0000FF"/>
          <w:sz w:val="22"/>
        </w:rPr>
        <w:t xml:space="preserve"> résultats et les calculs faits</w:t>
      </w:r>
    </w:p>
    <w:p w:rsidR="00E71C80" w:rsidRDefault="00E71C80" w:rsidP="00E9277B">
      <w:pPr>
        <w:rPr>
          <w:szCs w:val="22"/>
          <w:lang w:val="fr-FR"/>
        </w:rPr>
      </w:pPr>
    </w:p>
    <w:p w:rsidR="00632AFD" w:rsidRDefault="00E9277B" w:rsidP="00E9277B">
      <w:pPr>
        <w:rPr>
          <w:szCs w:val="22"/>
          <w:lang w:val="fr-FR"/>
        </w:rPr>
      </w:pPr>
      <w:r w:rsidRPr="00F52C16">
        <w:rPr>
          <w:b/>
          <w:noProof/>
          <w:szCs w:val="22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2764790</wp:posOffset>
            </wp:positionH>
            <wp:positionV relativeFrom="paragraph">
              <wp:posOffset>80645</wp:posOffset>
            </wp:positionV>
            <wp:extent cx="3768725" cy="2109470"/>
            <wp:effectExtent l="0" t="19050" r="79375" b="62230"/>
            <wp:wrapSquare wrapText="bothSides"/>
            <wp:docPr id="28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F52C16">
        <w:rPr>
          <w:b/>
          <w:szCs w:val="22"/>
          <w:lang w:val="fr-FR"/>
        </w:rPr>
        <w:t>2</w:t>
      </w:r>
      <w:r w:rsidRPr="00E9277B">
        <w:rPr>
          <w:szCs w:val="22"/>
          <w:lang w:val="fr-FR"/>
        </w:rPr>
        <w:t xml:space="preserve">. Pour augmenter sa production, </w:t>
      </w:r>
      <w:proofErr w:type="spellStart"/>
      <w:r w:rsidRPr="00E9277B">
        <w:rPr>
          <w:szCs w:val="22"/>
          <w:lang w:val="fr-FR"/>
        </w:rPr>
        <w:t>Naël</w:t>
      </w:r>
      <w:proofErr w:type="spellEnd"/>
      <w:r w:rsidRPr="00E9277B">
        <w:rPr>
          <w:szCs w:val="22"/>
          <w:lang w:val="fr-FR"/>
        </w:rPr>
        <w:t xml:space="preserve"> décide d’acquérir une nouvelle machine dont le prix s’élève à 90 000 euros. </w:t>
      </w:r>
    </w:p>
    <w:p w:rsidR="00E9277B" w:rsidRPr="00E9277B" w:rsidRDefault="00E9277B" w:rsidP="00E9277B">
      <w:pPr>
        <w:rPr>
          <w:szCs w:val="22"/>
          <w:lang w:val="fr-FR"/>
        </w:rPr>
      </w:pPr>
      <w:r w:rsidRPr="00E9277B">
        <w:rPr>
          <w:szCs w:val="22"/>
          <w:lang w:val="fr-FR"/>
        </w:rPr>
        <w:t xml:space="preserve">Le vendeur lui propose le mode de financement suivant : </w:t>
      </w:r>
    </w:p>
    <w:p w:rsidR="00E71C80" w:rsidRDefault="00E9277B" w:rsidP="00632AFD">
      <w:pPr>
        <w:ind w:left="567"/>
        <w:rPr>
          <w:szCs w:val="22"/>
          <w:lang w:val="fr-FR"/>
        </w:rPr>
      </w:pPr>
      <w:r w:rsidRPr="00E9277B">
        <w:rPr>
          <w:szCs w:val="22"/>
          <w:lang w:val="fr-FR"/>
        </w:rPr>
        <w:t xml:space="preserve">43 224 euros à la livraison </w:t>
      </w:r>
    </w:p>
    <w:p w:rsidR="00E9277B" w:rsidRPr="00E9277B" w:rsidRDefault="00E9277B" w:rsidP="00632AFD">
      <w:pPr>
        <w:ind w:left="567"/>
        <w:rPr>
          <w:szCs w:val="22"/>
          <w:lang w:val="fr-FR"/>
        </w:rPr>
      </w:pPr>
      <w:proofErr w:type="gramStart"/>
      <w:r w:rsidRPr="00E9277B">
        <w:rPr>
          <w:szCs w:val="22"/>
          <w:lang w:val="fr-FR"/>
        </w:rPr>
        <w:t>et</w:t>
      </w:r>
      <w:proofErr w:type="gramEnd"/>
      <w:r w:rsidRPr="00E9277B">
        <w:rPr>
          <w:szCs w:val="22"/>
          <w:lang w:val="fr-FR"/>
        </w:rPr>
        <w:t xml:space="preserve"> le solde en 16 versements mensuels de même valeur nominale, égale à 3 000 euros, au taux annuel de 3,6 % à intérêts simples.</w:t>
      </w:r>
    </w:p>
    <w:p w:rsidR="00E9277B" w:rsidRDefault="00E9277B" w:rsidP="00E9277B">
      <w:pPr>
        <w:rPr>
          <w:szCs w:val="22"/>
          <w:lang w:val="fr-FR"/>
        </w:rPr>
      </w:pPr>
      <w:r w:rsidRPr="00E9277B">
        <w:rPr>
          <w:szCs w:val="22"/>
          <w:lang w:val="fr-FR"/>
        </w:rPr>
        <w:t xml:space="preserve">Le premier versement de 3 000 euros a lieu un mois après la livraison. </w:t>
      </w:r>
    </w:p>
    <w:p w:rsidR="004E4378" w:rsidRPr="00E9277B" w:rsidRDefault="004E4378" w:rsidP="00E9277B">
      <w:pPr>
        <w:rPr>
          <w:szCs w:val="22"/>
          <w:lang w:val="fr-FR"/>
        </w:rPr>
      </w:pPr>
    </w:p>
    <w:p w:rsidR="00E9277B" w:rsidRPr="00E9277B" w:rsidRDefault="00E9277B" w:rsidP="00E9277B">
      <w:pPr>
        <w:rPr>
          <w:szCs w:val="22"/>
          <w:lang w:val="fr-FR"/>
        </w:rPr>
      </w:pPr>
      <w:r w:rsidRPr="004E4378">
        <w:rPr>
          <w:b/>
          <w:szCs w:val="22"/>
          <w:lang w:val="fr-FR"/>
        </w:rPr>
        <w:t>a)</w:t>
      </w:r>
      <w:r w:rsidRPr="00E9277B">
        <w:rPr>
          <w:szCs w:val="22"/>
          <w:lang w:val="fr-FR"/>
        </w:rPr>
        <w:t xml:space="preserve"> </w:t>
      </w:r>
      <w:r w:rsidR="004D22C7">
        <w:rPr>
          <w:szCs w:val="22"/>
          <w:lang w:val="fr-FR"/>
        </w:rPr>
        <w:t>Pour accéder à la feuille ci-jointe,</w:t>
      </w:r>
      <w:r w:rsidR="004E4378">
        <w:rPr>
          <w:szCs w:val="22"/>
          <w:lang w:val="fr-FR"/>
        </w:rPr>
        <w:t xml:space="preserve"> </w:t>
      </w:r>
      <w:r w:rsidR="00CB42BD"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3" name="Image 1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 w:rsidR="00FB6244">
        <w:rPr>
          <w:b/>
          <w:color w:val="008000"/>
          <w:sz w:val="22"/>
          <w:szCs w:val="22"/>
        </w:rPr>
        <w:t>Ouvrez</w:t>
      </w:r>
      <w:r>
        <w:rPr>
          <w:b/>
          <w:color w:val="008000"/>
          <w:sz w:val="22"/>
          <w:szCs w:val="22"/>
        </w:rPr>
        <w:t xml:space="preserve"> le fichier CCF</w:t>
      </w:r>
      <w:r w:rsidR="004D22C7">
        <w:rPr>
          <w:b/>
          <w:color w:val="008000"/>
          <w:sz w:val="22"/>
          <w:szCs w:val="22"/>
        </w:rPr>
        <w:t>6</w:t>
      </w:r>
      <w:r>
        <w:rPr>
          <w:b/>
          <w:color w:val="008000"/>
          <w:sz w:val="22"/>
          <w:szCs w:val="22"/>
        </w:rPr>
        <w:t xml:space="preserve"> 1A candidat</w:t>
      </w:r>
      <w:r w:rsidR="00FB6244">
        <w:rPr>
          <w:b/>
          <w:color w:val="008000"/>
          <w:sz w:val="22"/>
          <w:szCs w:val="22"/>
        </w:rPr>
        <w:t>.</w:t>
      </w:r>
    </w:p>
    <w:p w:rsidR="00E9277B" w:rsidRDefault="00E9277B" w:rsidP="004D22C7">
      <w:pPr>
        <w:ind w:right="141"/>
        <w:rPr>
          <w:szCs w:val="22"/>
          <w:lang w:val="fr-FR"/>
        </w:rPr>
      </w:pPr>
      <w:r w:rsidRPr="004E4378">
        <w:rPr>
          <w:b/>
          <w:szCs w:val="22"/>
          <w:lang w:val="fr-FR"/>
        </w:rPr>
        <w:t>b)</w:t>
      </w:r>
      <w:r w:rsidRPr="00E9277B">
        <w:rPr>
          <w:szCs w:val="22"/>
          <w:lang w:val="fr-FR"/>
        </w:rPr>
        <w:t xml:space="preserve"> Calculer le taux proportionnel mensuel et montrer que le montant de l’intérêt mensuel fixe pour 3 000 € est de 9 €.</w:t>
      </w:r>
    </w:p>
    <w:p w:rsidR="004D22C7" w:rsidRDefault="004D22C7" w:rsidP="00E9277B">
      <w:pPr>
        <w:rPr>
          <w:szCs w:val="22"/>
          <w:lang w:val="fr-FR"/>
        </w:rPr>
      </w:pPr>
    </w:p>
    <w:p w:rsidR="00BE42F4" w:rsidRDefault="00BE42F4" w:rsidP="00E9277B">
      <w:pPr>
        <w:rPr>
          <w:szCs w:val="22"/>
          <w:lang w:val="fr-FR"/>
        </w:rPr>
      </w:pPr>
    </w:p>
    <w:p w:rsidR="00BE42F4" w:rsidRDefault="00BE42F4" w:rsidP="00E9277B">
      <w:pPr>
        <w:rPr>
          <w:szCs w:val="22"/>
          <w:lang w:val="fr-FR"/>
        </w:rPr>
      </w:pPr>
    </w:p>
    <w:p w:rsidR="00BE42F4" w:rsidRDefault="00BE42F4" w:rsidP="00E9277B">
      <w:pPr>
        <w:rPr>
          <w:szCs w:val="22"/>
          <w:lang w:val="fr-FR"/>
        </w:rPr>
      </w:pPr>
    </w:p>
    <w:p w:rsidR="004D22C7" w:rsidRDefault="004D22C7" w:rsidP="00E9277B">
      <w:pPr>
        <w:rPr>
          <w:szCs w:val="22"/>
          <w:lang w:val="fr-FR"/>
        </w:rPr>
      </w:pPr>
    </w:p>
    <w:p w:rsidR="004D22C7" w:rsidRDefault="004D22C7" w:rsidP="00E9277B">
      <w:pPr>
        <w:rPr>
          <w:szCs w:val="22"/>
          <w:lang w:val="fr-FR"/>
        </w:rPr>
      </w:pPr>
    </w:p>
    <w:p w:rsidR="004D22C7" w:rsidRPr="00E9277B" w:rsidRDefault="004D22C7" w:rsidP="00E9277B">
      <w:pPr>
        <w:rPr>
          <w:szCs w:val="22"/>
          <w:lang w:val="fr-FR"/>
        </w:rPr>
      </w:pPr>
    </w:p>
    <w:p w:rsidR="00E9277B" w:rsidRDefault="00E9277B" w:rsidP="00E9277B">
      <w:pPr>
        <w:rPr>
          <w:szCs w:val="22"/>
          <w:lang w:val="fr-FR"/>
        </w:rPr>
      </w:pPr>
      <w:r w:rsidRPr="00E9277B">
        <w:rPr>
          <w:szCs w:val="22"/>
          <w:lang w:val="fr-FR"/>
        </w:rPr>
        <w:t>c) Calculer la valeur actualisée à la livraison de chacune des traites de 3 000 €, en colonne C.</w:t>
      </w:r>
    </w:p>
    <w:p w:rsidR="004D22C7" w:rsidRDefault="004D22C7" w:rsidP="00E9277B">
      <w:pPr>
        <w:rPr>
          <w:szCs w:val="22"/>
          <w:lang w:val="fr-FR"/>
        </w:rPr>
      </w:pPr>
    </w:p>
    <w:p w:rsidR="004D22C7" w:rsidRDefault="004D22C7" w:rsidP="00E9277B">
      <w:pPr>
        <w:rPr>
          <w:szCs w:val="22"/>
          <w:lang w:val="fr-FR"/>
        </w:rPr>
      </w:pPr>
    </w:p>
    <w:p w:rsidR="00BE42F4" w:rsidRDefault="00BE42F4" w:rsidP="00E9277B">
      <w:pPr>
        <w:rPr>
          <w:szCs w:val="22"/>
          <w:lang w:val="fr-FR"/>
        </w:rPr>
      </w:pPr>
    </w:p>
    <w:p w:rsidR="00BE42F4" w:rsidRDefault="00BE42F4" w:rsidP="00BE42F4">
      <w:pPr>
        <w:rPr>
          <w:sz w:val="22"/>
        </w:rPr>
      </w:pPr>
    </w:p>
    <w:p w:rsidR="00CB42BD" w:rsidRDefault="00CB42BD" w:rsidP="00CB42BD">
      <w:pPr>
        <w:jc w:val="right"/>
        <w:rPr>
          <w:i/>
          <w:color w:val="0000FF"/>
          <w:sz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4" name="Image 13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42F4">
        <w:rPr>
          <w:color w:val="0000FF"/>
        </w:rPr>
        <w:t xml:space="preserve"> </w:t>
      </w:r>
      <w:r w:rsidR="00FB6244">
        <w:rPr>
          <w:b/>
          <w:i/>
          <w:color w:val="0000FF"/>
          <w:u w:val="single"/>
        </w:rPr>
        <w:t>Montrez</w:t>
      </w:r>
      <w:r w:rsidR="00FB6244">
        <w:rPr>
          <w:b/>
          <w:i/>
          <w:color w:val="0000FF"/>
          <w:sz w:val="22"/>
          <w:u w:val="single"/>
        </w:rPr>
        <w:t xml:space="preserve"> </w:t>
      </w:r>
      <w:r w:rsidR="00BE42F4">
        <w:rPr>
          <w:b/>
          <w:i/>
          <w:color w:val="0000FF"/>
          <w:sz w:val="22"/>
          <w:u w:val="single"/>
        </w:rPr>
        <w:t>à l’examinateur</w:t>
      </w:r>
      <w:r w:rsidR="00BE42F4">
        <w:rPr>
          <w:i/>
          <w:color w:val="0000FF"/>
          <w:sz w:val="22"/>
        </w:rPr>
        <w:t xml:space="preserve"> le fichier Excel</w:t>
      </w:r>
      <w:r>
        <w:rPr>
          <w:i/>
          <w:color w:val="0000FF"/>
          <w:sz w:val="22"/>
        </w:rPr>
        <w:br w:type="page"/>
      </w:r>
    </w:p>
    <w:p w:rsidR="00BE42F4" w:rsidRPr="00EF610C" w:rsidRDefault="00BE42F4" w:rsidP="00BE42F4">
      <w:pPr>
        <w:jc w:val="right"/>
        <w:rPr>
          <w:sz w:val="22"/>
        </w:rPr>
      </w:pPr>
    </w:p>
    <w:p w:rsidR="00614317" w:rsidRPr="00E9277B" w:rsidRDefault="00E9277B" w:rsidP="00E9277B">
      <w:pPr>
        <w:rPr>
          <w:szCs w:val="22"/>
        </w:rPr>
      </w:pPr>
      <w:r w:rsidRPr="00E9277B">
        <w:rPr>
          <w:szCs w:val="22"/>
          <w:lang w:val="fr-FR"/>
        </w:rPr>
        <w:t>d) Expliquer le montant du paiement au comptant demandé par le vendeur.</w:t>
      </w:r>
    </w:p>
    <w:p w:rsidR="00E71C80" w:rsidRDefault="00E71C80" w:rsidP="00E71C80">
      <w:pPr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BE42F4" w:rsidRPr="00BE42F4" w:rsidRDefault="00BE42F4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4E4378" w:rsidRDefault="004E4378" w:rsidP="00F52C16">
      <w:pPr>
        <w:rPr>
          <w:szCs w:val="22"/>
          <w:lang w:val="fr-FR"/>
        </w:rPr>
      </w:pPr>
    </w:p>
    <w:p w:rsidR="004E4378" w:rsidRDefault="004E4378" w:rsidP="00F52C16">
      <w:pPr>
        <w:rPr>
          <w:szCs w:val="22"/>
          <w:lang w:val="fr-FR"/>
        </w:rPr>
      </w:pPr>
    </w:p>
    <w:p w:rsidR="004E4378" w:rsidRPr="00BE42F4" w:rsidRDefault="004E4378" w:rsidP="00F52C16">
      <w:pPr>
        <w:rPr>
          <w:szCs w:val="22"/>
          <w:lang w:val="fr-FR"/>
        </w:rPr>
      </w:pPr>
    </w:p>
    <w:p w:rsidR="00BE42F4" w:rsidRDefault="00BE42F4" w:rsidP="00F52C16">
      <w:pPr>
        <w:rPr>
          <w:b/>
          <w:szCs w:val="22"/>
          <w:lang w:val="fr-FR"/>
        </w:rPr>
      </w:pPr>
    </w:p>
    <w:p w:rsidR="00F52C16" w:rsidRPr="00F52C16" w:rsidRDefault="00F52C16" w:rsidP="00F52C16">
      <w:pPr>
        <w:rPr>
          <w:szCs w:val="22"/>
          <w:lang w:val="fr-FR"/>
        </w:rPr>
      </w:pPr>
      <w:r w:rsidRPr="00F52C16">
        <w:rPr>
          <w:b/>
          <w:szCs w:val="22"/>
          <w:lang w:val="fr-FR"/>
        </w:rPr>
        <w:t>3.</w:t>
      </w:r>
      <w:r w:rsidRPr="00F52C16">
        <w:rPr>
          <w:szCs w:val="22"/>
          <w:lang w:val="fr-FR"/>
        </w:rPr>
        <w:t xml:space="preserve"> </w:t>
      </w:r>
      <w:proofErr w:type="spellStart"/>
      <w:r w:rsidRPr="00F52C16">
        <w:rPr>
          <w:szCs w:val="22"/>
          <w:lang w:val="fr-FR"/>
        </w:rPr>
        <w:t>Naël</w:t>
      </w:r>
      <w:proofErr w:type="spellEnd"/>
      <w:r w:rsidRPr="00F52C16">
        <w:rPr>
          <w:szCs w:val="22"/>
          <w:lang w:val="fr-FR"/>
        </w:rPr>
        <w:t xml:space="preserve"> a besoin d’une seconde machine valant  4 955 euros à l’achat. </w:t>
      </w:r>
    </w:p>
    <w:p w:rsidR="00F52C16" w:rsidRPr="00F52C16" w:rsidRDefault="007D35D5" w:rsidP="00F52C16">
      <w:pPr>
        <w:rPr>
          <w:szCs w:val="22"/>
          <w:lang w:val="fr-FR"/>
        </w:rPr>
      </w:pPr>
      <w:r>
        <w:rPr>
          <w:szCs w:val="22"/>
          <w:lang w:val="fr-FR"/>
        </w:rPr>
        <w:t>Pour le pai</w:t>
      </w:r>
      <w:r w:rsidR="00F52C16" w:rsidRPr="00F52C16">
        <w:rPr>
          <w:szCs w:val="22"/>
          <w:lang w:val="fr-FR"/>
        </w:rPr>
        <w:t xml:space="preserve">ement, il désire souscrire un emprunt au taux annuel de 3,6 % à intérêts simples, remboursé en 5 mensualités de valeurs nominales égales à </w:t>
      </w:r>
      <w:proofErr w:type="gramStart"/>
      <w:r w:rsidR="00F52C16" w:rsidRPr="00F52C16">
        <w:rPr>
          <w:i/>
          <w:szCs w:val="22"/>
          <w:lang w:val="fr-FR"/>
        </w:rPr>
        <w:t>x</w:t>
      </w:r>
      <w:r w:rsidR="00F52C16" w:rsidRPr="00F52C16">
        <w:rPr>
          <w:szCs w:val="22"/>
          <w:lang w:val="fr-FR"/>
        </w:rPr>
        <w:t xml:space="preserve"> ,</w:t>
      </w:r>
      <w:proofErr w:type="gramEnd"/>
      <w:r w:rsidR="00F52C16" w:rsidRPr="00F52C16">
        <w:rPr>
          <w:szCs w:val="22"/>
          <w:lang w:val="fr-FR"/>
        </w:rPr>
        <w:t xml:space="preserve"> la première échéant un mois après l’achat.</w:t>
      </w:r>
    </w:p>
    <w:p w:rsidR="00F52C16" w:rsidRDefault="00F52C16" w:rsidP="00F52C16">
      <w:pPr>
        <w:rPr>
          <w:szCs w:val="22"/>
          <w:lang w:val="fr-FR"/>
        </w:rPr>
      </w:pPr>
      <w:r w:rsidRPr="004E4378">
        <w:rPr>
          <w:b/>
          <w:szCs w:val="22"/>
          <w:lang w:val="fr-FR"/>
        </w:rPr>
        <w:t>a)</w:t>
      </w:r>
      <w:r w:rsidRPr="00F52C16">
        <w:rPr>
          <w:szCs w:val="22"/>
          <w:lang w:val="fr-FR"/>
        </w:rPr>
        <w:t xml:space="preserve"> Exprimer en fonction de 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 xml:space="preserve"> la valeur, actualisée au moment de l’achat, de la première traite de 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 xml:space="preserve"> euros, puis de la deuxième. </w:t>
      </w:r>
    </w:p>
    <w:p w:rsidR="00F52C16" w:rsidRDefault="00CB42BD" w:rsidP="00F52C16">
      <w:pPr>
        <w:jc w:val="right"/>
        <w:rPr>
          <w:sz w:val="22"/>
          <w:szCs w:val="22"/>
        </w:rPr>
      </w:pPr>
      <w:r w:rsidRPr="00CB42BD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30" name="Image 30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52C16">
        <w:rPr>
          <w:sz w:val="22"/>
          <w:szCs w:val="22"/>
        </w:rPr>
        <w:t xml:space="preserve"> </w:t>
      </w:r>
      <w:r w:rsidR="00F52C16">
        <w:rPr>
          <w:i/>
          <w:color w:val="0000FF"/>
          <w:sz w:val="22"/>
          <w:szCs w:val="22"/>
        </w:rPr>
        <w:t>Protocole de secours 2</w:t>
      </w:r>
    </w:p>
    <w:p w:rsidR="00F52C16" w:rsidRDefault="00F52C16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F52C16" w:rsidRPr="00F52C16" w:rsidRDefault="00F52C16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  <w:r w:rsidRPr="004E4378">
        <w:rPr>
          <w:b/>
          <w:szCs w:val="22"/>
          <w:lang w:val="fr-FR"/>
        </w:rPr>
        <w:t>b)</w:t>
      </w:r>
      <w:r w:rsidRPr="00F52C16">
        <w:rPr>
          <w:szCs w:val="22"/>
          <w:lang w:val="fr-FR"/>
        </w:rPr>
        <w:t xml:space="preserve"> Écrire la somme </w:t>
      </w:r>
      <w:r w:rsidRPr="00F52C16">
        <w:rPr>
          <w:i/>
          <w:szCs w:val="22"/>
          <w:lang w:val="fr-FR"/>
        </w:rPr>
        <w:t>S</w:t>
      </w:r>
      <w:r w:rsidRPr="00F52C16">
        <w:rPr>
          <w:szCs w:val="22"/>
          <w:lang w:val="fr-FR"/>
        </w:rPr>
        <w:t>(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 xml:space="preserve">) des valeurs des 5 traites de 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 xml:space="preserve"> euros, actualisées au moment de l’achat. </w:t>
      </w:r>
    </w:p>
    <w:p w:rsidR="00F52C16" w:rsidRDefault="00F52C16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BE42F4" w:rsidRDefault="00BE42F4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F52C16" w:rsidRDefault="00F52C16" w:rsidP="00F52C16">
      <w:pPr>
        <w:rPr>
          <w:szCs w:val="22"/>
          <w:lang w:val="fr-FR"/>
        </w:rPr>
      </w:pPr>
    </w:p>
    <w:p w:rsidR="00F52C16" w:rsidRPr="00F52C16" w:rsidRDefault="00F52C16" w:rsidP="00F52C16">
      <w:pPr>
        <w:rPr>
          <w:szCs w:val="22"/>
          <w:lang w:val="fr-FR"/>
        </w:rPr>
      </w:pPr>
    </w:p>
    <w:p w:rsidR="00F52C16" w:rsidRPr="00F52C16" w:rsidRDefault="00F52C16" w:rsidP="00F52C16">
      <w:pPr>
        <w:rPr>
          <w:szCs w:val="22"/>
          <w:lang w:val="fr-FR"/>
        </w:rPr>
      </w:pPr>
      <w:r w:rsidRPr="00C16641">
        <w:rPr>
          <w:b/>
          <w:szCs w:val="22"/>
          <w:lang w:val="fr-FR"/>
        </w:rPr>
        <w:t>c)</w:t>
      </w:r>
      <w:r w:rsidRPr="00F52C16">
        <w:rPr>
          <w:szCs w:val="22"/>
          <w:lang w:val="fr-FR"/>
        </w:rPr>
        <w:t xml:space="preserve"> Résoudre l’équation </w:t>
      </w:r>
      <w:r w:rsidRPr="00F52C16">
        <w:rPr>
          <w:i/>
          <w:szCs w:val="22"/>
          <w:lang w:val="fr-FR"/>
        </w:rPr>
        <w:t>S</w:t>
      </w:r>
      <w:r w:rsidRPr="00F52C16">
        <w:rPr>
          <w:szCs w:val="22"/>
          <w:lang w:val="fr-FR"/>
        </w:rPr>
        <w:t>(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>)</w:t>
      </w:r>
      <w:r w:rsidRPr="00F52C16">
        <w:rPr>
          <w:i/>
          <w:szCs w:val="22"/>
          <w:lang w:val="fr-FR"/>
        </w:rPr>
        <w:t xml:space="preserve"> = </w:t>
      </w:r>
      <w:r w:rsidRPr="00F52C16">
        <w:rPr>
          <w:szCs w:val="22"/>
          <w:lang w:val="fr-FR"/>
        </w:rPr>
        <w:t xml:space="preserve">4 </w:t>
      </w:r>
      <w:proofErr w:type="gramStart"/>
      <w:r w:rsidRPr="00F52C16">
        <w:rPr>
          <w:szCs w:val="22"/>
          <w:lang w:val="fr-FR"/>
        </w:rPr>
        <w:t>955 .</w:t>
      </w:r>
      <w:proofErr w:type="gramEnd"/>
      <w:r w:rsidRPr="00F52C16">
        <w:rPr>
          <w:szCs w:val="22"/>
          <w:lang w:val="fr-FR"/>
        </w:rPr>
        <w:t xml:space="preserve"> En déduire la valeur nominale </w:t>
      </w:r>
      <w:r w:rsidRPr="00F52C16">
        <w:rPr>
          <w:i/>
          <w:szCs w:val="22"/>
          <w:lang w:val="fr-FR"/>
        </w:rPr>
        <w:t>x</w:t>
      </w:r>
      <w:r w:rsidRPr="00F52C16">
        <w:rPr>
          <w:szCs w:val="22"/>
          <w:lang w:val="fr-FR"/>
        </w:rPr>
        <w:t xml:space="preserve"> de chacune d</w:t>
      </w:r>
      <w:r w:rsidR="007D35D5">
        <w:rPr>
          <w:szCs w:val="22"/>
          <w:lang w:val="fr-FR"/>
        </w:rPr>
        <w:t xml:space="preserve">es traites pour l’achat </w:t>
      </w:r>
      <w:r w:rsidRPr="00F52C16">
        <w:rPr>
          <w:szCs w:val="22"/>
          <w:lang w:val="fr-FR"/>
        </w:rPr>
        <w:t>de cette seconde machine.</w:t>
      </w:r>
    </w:p>
    <w:p w:rsidR="00EF610C" w:rsidRPr="00F52C16" w:rsidRDefault="00F52C16" w:rsidP="00F52C16">
      <w:pPr>
        <w:rPr>
          <w:szCs w:val="22"/>
        </w:rPr>
      </w:pPr>
      <w:r w:rsidRPr="00F52C16">
        <w:rPr>
          <w:szCs w:val="22"/>
          <w:lang w:val="fr-FR"/>
        </w:rPr>
        <w:t>Présenter la recherche même si les questions a) et b) ne sont pas traitées.</w:t>
      </w:r>
    </w:p>
    <w:p w:rsidR="00EF610C" w:rsidRDefault="00E9277B" w:rsidP="00EF610C">
      <w:pPr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610C">
        <w:t xml:space="preserve"> </w:t>
      </w:r>
      <w:r w:rsidR="00EF610C">
        <w:rPr>
          <w:b/>
          <w:i/>
          <w:color w:val="0000FF"/>
          <w:u w:val="single"/>
        </w:rPr>
        <w:t>Appel obligatoire à l’examinateur</w:t>
      </w:r>
    </w:p>
    <w:p w:rsidR="00EF610C" w:rsidRDefault="00CB42BD" w:rsidP="00EF610C">
      <w:pPr>
        <w:jc w:val="right"/>
        <w:rPr>
          <w:sz w:val="22"/>
          <w:szCs w:val="22"/>
        </w:rPr>
      </w:pPr>
      <w:r w:rsidRPr="00CB42BD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31" name="Image 3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610C">
        <w:rPr>
          <w:sz w:val="22"/>
          <w:szCs w:val="22"/>
        </w:rPr>
        <w:t xml:space="preserve"> </w:t>
      </w:r>
      <w:r w:rsidR="00EF610C">
        <w:rPr>
          <w:i/>
          <w:color w:val="0000FF"/>
          <w:sz w:val="22"/>
          <w:szCs w:val="22"/>
        </w:rPr>
        <w:t xml:space="preserve">Protocole de secours </w:t>
      </w:r>
      <w:r w:rsidR="00F52C16">
        <w:rPr>
          <w:i/>
          <w:color w:val="0000FF"/>
          <w:sz w:val="22"/>
          <w:szCs w:val="22"/>
        </w:rPr>
        <w:t>3</w:t>
      </w: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F52C16" w:rsidRDefault="00F52C16" w:rsidP="00567D8D">
      <w:pPr>
        <w:rPr>
          <w:sz w:val="22"/>
        </w:rPr>
      </w:pPr>
    </w:p>
    <w:p w:rsidR="00F52C16" w:rsidRDefault="00F52C16" w:rsidP="00567D8D">
      <w:pPr>
        <w:rPr>
          <w:sz w:val="22"/>
        </w:rPr>
      </w:pPr>
    </w:p>
    <w:p w:rsidR="00F52C16" w:rsidRDefault="00F52C16" w:rsidP="00567D8D">
      <w:pPr>
        <w:rPr>
          <w:sz w:val="22"/>
        </w:rPr>
      </w:pPr>
    </w:p>
    <w:p w:rsidR="00F52C16" w:rsidRDefault="00F52C16" w:rsidP="00567D8D">
      <w:pPr>
        <w:rPr>
          <w:sz w:val="22"/>
        </w:rPr>
      </w:pPr>
    </w:p>
    <w:p w:rsidR="00F52C16" w:rsidRDefault="00F52C16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014875" w:rsidP="00567D8D">
      <w:pPr>
        <w:rPr>
          <w:sz w:val="22"/>
        </w:rPr>
      </w:pPr>
      <w:r>
        <w:rPr>
          <w:noProof/>
          <w:sz w:val="22"/>
          <w:lang w:val="fr-FR"/>
        </w:rPr>
        <w:pict>
          <v:shape id="Text Box 10" o:spid="_x0000_s1027" type="#_x0000_t202" style="position:absolute;margin-left:316.55pt;margin-top:6.4pt;width:201.65pt;height:48.1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" stroked="f">
            <v:textbox>
              <w:txbxContent>
                <w:p w:rsidR="00EF610C" w:rsidRDefault="00CB42BD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5" name="Image 16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52C16">
                    <w:rPr>
                      <w:b/>
                      <w:i/>
                    </w:rPr>
                    <w:t>à l’exercice suivant</w:t>
                  </w:r>
                  <w:r w:rsidR="00FB6244">
                    <w:rPr>
                      <w:b/>
                      <w:i/>
                    </w:rPr>
                    <w:t>.</w:t>
                  </w:r>
                </w:p>
                <w:p w:rsidR="00EF610C" w:rsidRDefault="00EF610C" w:rsidP="00EF610C"/>
              </w:txbxContent>
            </v:textbox>
            <w10:wrap type="square"/>
          </v:shape>
        </w:pict>
      </w: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BE42F4" w:rsidRDefault="00BE42F4">
      <w:pPr>
        <w:rPr>
          <w:b/>
          <w:sz w:val="28"/>
        </w:rPr>
      </w:pPr>
      <w:r>
        <w:rPr>
          <w:b/>
          <w:sz w:val="28"/>
        </w:rPr>
        <w:br w:type="page"/>
      </w:r>
    </w:p>
    <w:p w:rsidR="00567D8D" w:rsidRPr="00EF610C" w:rsidRDefault="00F52C16" w:rsidP="00567D8D">
      <w:pPr>
        <w:rPr>
          <w:b/>
          <w:sz w:val="28"/>
        </w:rPr>
      </w:pPr>
      <w:r>
        <w:rPr>
          <w:b/>
          <w:sz w:val="28"/>
        </w:rPr>
        <w:lastRenderedPageBreak/>
        <w:t>Exercice</w:t>
      </w:r>
      <w:r w:rsidR="00614317" w:rsidRPr="00EF610C">
        <w:rPr>
          <w:b/>
          <w:sz w:val="28"/>
        </w:rPr>
        <w:t xml:space="preserve"> 2 : </w:t>
      </w:r>
    </w:p>
    <w:p w:rsidR="00F52C16" w:rsidRPr="00F52C16" w:rsidRDefault="00F52C16" w:rsidP="00F52C16">
      <w:pPr>
        <w:rPr>
          <w:lang w:val="fr-FR"/>
        </w:rPr>
      </w:pPr>
      <w:r w:rsidRPr="00F52C16">
        <w:rPr>
          <w:b/>
          <w:lang w:val="fr-FR"/>
        </w:rPr>
        <w:t xml:space="preserve">La compagne de </w:t>
      </w:r>
      <w:proofErr w:type="spellStart"/>
      <w:r w:rsidRPr="00F52C16">
        <w:rPr>
          <w:b/>
          <w:lang w:val="fr-FR"/>
        </w:rPr>
        <w:t>Naël</w:t>
      </w:r>
      <w:proofErr w:type="spellEnd"/>
      <w:r w:rsidRPr="00F52C16">
        <w:rPr>
          <w:b/>
          <w:lang w:val="fr-FR"/>
        </w:rPr>
        <w:t xml:space="preserve"> est secrétaire dans une entreprise. La répartition des salaires dans cette entreprise est donnée </w:t>
      </w:r>
      <w:r>
        <w:rPr>
          <w:b/>
          <w:lang w:val="fr-FR"/>
        </w:rPr>
        <w:t xml:space="preserve">en feuille 2 du fichier </w:t>
      </w:r>
      <w:r w:rsidRPr="00F52C16">
        <w:rPr>
          <w:b/>
          <w:color w:val="008000"/>
          <w:lang w:val="fr-FR"/>
        </w:rPr>
        <w:t>CCF6 1A candidat.</w:t>
      </w:r>
      <w:r w:rsidR="00FB6244">
        <w:rPr>
          <w:b/>
          <w:color w:val="008000"/>
          <w:lang w:val="fr-FR"/>
        </w:rPr>
        <w:t xml:space="preserve"> </w:t>
      </w:r>
      <w:r w:rsidRPr="00F52C16">
        <w:rPr>
          <w:lang w:val="fr-FR"/>
        </w:rPr>
        <w:t xml:space="preserve"> </w:t>
      </w:r>
    </w:p>
    <w:p w:rsidR="00BE42F4" w:rsidRDefault="00F52C16" w:rsidP="00F52C16">
      <w:pPr>
        <w:rPr>
          <w:lang w:val="fr-FR"/>
        </w:rPr>
      </w:pPr>
      <w:r w:rsidRPr="00BE42F4">
        <w:rPr>
          <w:b/>
          <w:lang w:val="fr-FR"/>
        </w:rPr>
        <w:t>1. a)</w:t>
      </w:r>
      <w:r w:rsidRPr="00F52C16">
        <w:rPr>
          <w:lang w:val="fr-FR"/>
        </w:rPr>
        <w:t xml:space="preserve"> Réaliser un tableau croisé dynamique donnant la répartition des salaires suivant la ville et la qualification. </w:t>
      </w:r>
    </w:p>
    <w:p w:rsidR="00BE42F4" w:rsidRDefault="00BE42F4" w:rsidP="00F52C16">
      <w:pPr>
        <w:rPr>
          <w:lang w:val="fr-FR"/>
        </w:rPr>
      </w:pPr>
    </w:p>
    <w:p w:rsidR="00F52C16" w:rsidRDefault="00F52C16" w:rsidP="00F52C16">
      <w:pPr>
        <w:rPr>
          <w:lang w:val="fr-FR"/>
        </w:rPr>
      </w:pPr>
      <w:r w:rsidRPr="00F52C16">
        <w:rPr>
          <w:lang w:val="fr-FR"/>
        </w:rPr>
        <w:t>Déterminer le salaire moyen pour chaque qualification, dans chaque ville.</w:t>
      </w: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BE42F4">
      <w:pPr>
        <w:rPr>
          <w:sz w:val="22"/>
        </w:rPr>
      </w:pPr>
    </w:p>
    <w:p w:rsidR="00BE42F4" w:rsidRDefault="00BE42F4" w:rsidP="00BE42F4">
      <w:pPr>
        <w:rPr>
          <w:lang w:val="fr-FR"/>
        </w:rPr>
      </w:pPr>
      <w:r>
        <w:rPr>
          <w:noProof/>
          <w:color w:val="0000FF"/>
          <w:lang w:val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3850640</wp:posOffset>
            </wp:positionH>
            <wp:positionV relativeFrom="paragraph">
              <wp:posOffset>140335</wp:posOffset>
            </wp:positionV>
            <wp:extent cx="2573655" cy="1212215"/>
            <wp:effectExtent l="0" t="19050" r="74295" b="64135"/>
            <wp:wrapSquare wrapText="bothSides"/>
            <wp:docPr id="2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21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B42BD"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7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FF"/>
        </w:rPr>
        <w:t xml:space="preserve"> </w:t>
      </w:r>
      <w:r w:rsidR="00FB6244">
        <w:rPr>
          <w:b/>
          <w:i/>
          <w:color w:val="0000FF"/>
          <w:u w:val="single"/>
        </w:rPr>
        <w:t>Montrez</w:t>
      </w:r>
      <w:r>
        <w:rPr>
          <w:b/>
          <w:i/>
          <w:color w:val="0000FF"/>
          <w:sz w:val="22"/>
          <w:u w:val="single"/>
        </w:rPr>
        <w:t xml:space="preserve"> à l’examinateur</w:t>
      </w:r>
      <w:r>
        <w:rPr>
          <w:i/>
          <w:color w:val="0000FF"/>
          <w:sz w:val="22"/>
        </w:rPr>
        <w:t xml:space="preserve"> le fichier Excel</w:t>
      </w:r>
    </w:p>
    <w:p w:rsidR="00BE42F4" w:rsidRPr="00F52C16" w:rsidRDefault="00BE42F4" w:rsidP="00F52C16">
      <w:pPr>
        <w:rPr>
          <w:lang w:val="fr-FR"/>
        </w:rPr>
      </w:pPr>
    </w:p>
    <w:p w:rsidR="00F52C16" w:rsidRPr="00F52C16" w:rsidRDefault="00F52C16" w:rsidP="00F52C16">
      <w:pPr>
        <w:rPr>
          <w:lang w:val="fr-FR"/>
        </w:rPr>
      </w:pPr>
      <w:r w:rsidRPr="00C16641">
        <w:rPr>
          <w:b/>
          <w:lang w:val="fr-FR"/>
        </w:rPr>
        <w:t>b)</w:t>
      </w:r>
      <w:r w:rsidRPr="00F52C16">
        <w:rPr>
          <w:lang w:val="fr-FR"/>
        </w:rPr>
        <w:t xml:space="preserve"> Déterminer les valeurs manquantes du tableau ci-contre.</w:t>
      </w:r>
    </w:p>
    <w:p w:rsidR="00F52C16" w:rsidRDefault="00F52C16" w:rsidP="00F52C16">
      <w:pPr>
        <w:rPr>
          <w:lang w:val="fr-FR"/>
        </w:rPr>
      </w:pPr>
      <w:r w:rsidRPr="00F52C16">
        <w:rPr>
          <w:lang w:val="fr-FR"/>
        </w:rPr>
        <w:t>Interpréter le nombre 24 % du tableau.</w:t>
      </w:r>
      <w:r w:rsidRPr="00F52C16">
        <w:rPr>
          <w:lang w:val="fr-FR"/>
        </w:rPr>
        <w:tab/>
      </w: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832FF3" w:rsidRDefault="00832FF3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832FF3" w:rsidRDefault="00832FF3" w:rsidP="00F52C16">
      <w:pPr>
        <w:rPr>
          <w:lang w:val="fr-FR"/>
        </w:rPr>
      </w:pPr>
    </w:p>
    <w:p w:rsidR="00BE42F4" w:rsidRPr="00F52C16" w:rsidRDefault="00BE42F4" w:rsidP="00F52C16">
      <w:pPr>
        <w:rPr>
          <w:lang w:val="fr-FR"/>
        </w:rPr>
      </w:pPr>
    </w:p>
    <w:p w:rsidR="00BE42F4" w:rsidRDefault="00F52C16" w:rsidP="00F52C16">
      <w:pPr>
        <w:rPr>
          <w:lang w:val="fr-FR"/>
        </w:rPr>
      </w:pPr>
      <w:r w:rsidRPr="00C16641">
        <w:rPr>
          <w:b/>
          <w:lang w:val="fr-FR"/>
        </w:rPr>
        <w:t>2.</w:t>
      </w:r>
      <w:r w:rsidRPr="00F52C16">
        <w:rPr>
          <w:lang w:val="fr-FR"/>
        </w:rPr>
        <w:t xml:space="preserve"> On considère la proposition suivante : « pour tout secrétaire de cette entreprise, son salaire annuel est supérieur à 30 000 € ». </w:t>
      </w:r>
    </w:p>
    <w:p w:rsidR="00BE42F4" w:rsidRDefault="00F52C16" w:rsidP="00F52C16">
      <w:pPr>
        <w:rPr>
          <w:lang w:val="fr-FR"/>
        </w:rPr>
      </w:pPr>
      <w:r w:rsidRPr="00F52C16">
        <w:rPr>
          <w:lang w:val="fr-FR"/>
        </w:rPr>
        <w:t xml:space="preserve">Cette proposition est-elle vraie ou fausse ? </w:t>
      </w: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832FF3" w:rsidRDefault="00832FF3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832FF3" w:rsidRDefault="00832FF3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BE42F4" w:rsidRDefault="00BE42F4" w:rsidP="00F52C16">
      <w:pPr>
        <w:rPr>
          <w:lang w:val="fr-FR"/>
        </w:rPr>
      </w:pPr>
    </w:p>
    <w:p w:rsidR="00614317" w:rsidRPr="00F52C16" w:rsidRDefault="00BE42F4" w:rsidP="00F52C16">
      <w:r w:rsidRPr="00F52C16">
        <w:rPr>
          <w:lang w:val="fr-FR"/>
        </w:rPr>
        <w:t>Écrire</w:t>
      </w:r>
      <w:r w:rsidR="00F52C16" w:rsidRPr="00F52C16">
        <w:rPr>
          <w:lang w:val="fr-FR"/>
        </w:rPr>
        <w:t xml:space="preserve"> la négation de cette proposition.</w:t>
      </w:r>
    </w:p>
    <w:p w:rsidR="00614317" w:rsidRDefault="00614317" w:rsidP="00567D8D">
      <w:pPr>
        <w:rPr>
          <w:sz w:val="22"/>
        </w:rPr>
      </w:pPr>
    </w:p>
    <w:p w:rsidR="00EF610C" w:rsidRDefault="00EF610C" w:rsidP="00EF610C">
      <w:pPr>
        <w:rPr>
          <w:sz w:val="22"/>
        </w:rPr>
      </w:pPr>
    </w:p>
    <w:p w:rsidR="00BE42F4" w:rsidRDefault="00BE42F4" w:rsidP="00EF610C">
      <w:pPr>
        <w:rPr>
          <w:sz w:val="22"/>
        </w:rPr>
      </w:pPr>
    </w:p>
    <w:p w:rsidR="00C16641" w:rsidRDefault="00C16641" w:rsidP="00EF610C">
      <w:pPr>
        <w:rPr>
          <w:sz w:val="22"/>
        </w:rPr>
      </w:pPr>
    </w:p>
    <w:p w:rsidR="00C16641" w:rsidRDefault="00C16641" w:rsidP="00EF610C">
      <w:pPr>
        <w:rPr>
          <w:sz w:val="22"/>
        </w:rPr>
      </w:pPr>
    </w:p>
    <w:p w:rsidR="00BE42F4" w:rsidRDefault="00BE42F4" w:rsidP="00EF610C">
      <w:pPr>
        <w:rPr>
          <w:sz w:val="22"/>
        </w:rPr>
      </w:pPr>
    </w:p>
    <w:p w:rsidR="00BE42F4" w:rsidRDefault="00BE42F4" w:rsidP="00EF610C">
      <w:pPr>
        <w:rPr>
          <w:sz w:val="22"/>
        </w:rPr>
      </w:pPr>
    </w:p>
    <w:p w:rsidR="00BE42F4" w:rsidRDefault="00BE42F4" w:rsidP="00EF610C">
      <w:pPr>
        <w:rPr>
          <w:sz w:val="22"/>
        </w:rPr>
      </w:pPr>
    </w:p>
    <w:p w:rsidR="00BE42F4" w:rsidRPr="00EF610C" w:rsidRDefault="00BE42F4" w:rsidP="00EF610C">
      <w:pPr>
        <w:rPr>
          <w:sz w:val="22"/>
        </w:rPr>
      </w:pPr>
    </w:p>
    <w:p w:rsidR="00EF610C" w:rsidRPr="00614317" w:rsidRDefault="00EF610C" w:rsidP="00567D8D">
      <w:pPr>
        <w:rPr>
          <w:sz w:val="22"/>
        </w:rPr>
      </w:pPr>
    </w:p>
    <w:p w:rsidR="00567D8D" w:rsidRDefault="00CB42BD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22" name="Image 2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o_1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>
        <w:rPr>
          <w:color w:val="0000FF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Pr="00EF610C" w:rsidRDefault="00567D8D" w:rsidP="00C16641">
      <w:pPr>
        <w:jc w:val="right"/>
        <w:rPr>
          <w:szCs w:val="22"/>
        </w:rPr>
      </w:pPr>
      <w:r>
        <w:rPr>
          <w:b/>
        </w:rPr>
        <w:t>Rendre ce document au professeur à la fin de l’épreuve.</w:t>
      </w:r>
    </w:p>
    <w:sectPr w:rsidR="00567D8D" w:rsidRPr="00EF610C" w:rsidSect="003319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991" w:bottom="709" w:left="851" w:header="708" w:footer="541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DEF7A8" w15:done="0"/>
  <w15:commentEx w15:paraId="1ECFE40A" w15:done="0"/>
  <w15:commentEx w15:paraId="286C1EB6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092A" w:rsidRDefault="00DA092A" w:rsidP="003319EA">
      <w:r>
        <w:separator/>
      </w:r>
    </w:p>
  </w:endnote>
  <w:endnote w:type="continuationSeparator" w:id="0">
    <w:p w:rsidR="00DA092A" w:rsidRDefault="00DA092A" w:rsidP="00331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912" w:rsidRDefault="00ED391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4378" w:rsidRDefault="00ED3912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4E4378">
      <w:rPr>
        <w:sz w:val="18"/>
        <w:lang w:val="fr-FR"/>
      </w:rPr>
      <w:tab/>
    </w:r>
    <w:r w:rsidR="004E4378">
      <w:rPr>
        <w:sz w:val="18"/>
        <w:lang w:val="fr-FR"/>
      </w:rPr>
      <w:tab/>
    </w:r>
    <w:r w:rsidR="00EA19EB">
      <w:rPr>
        <w:sz w:val="18"/>
        <w:lang w:val="fr-FR"/>
      </w:rPr>
      <w:t xml:space="preserve">        </w:t>
    </w:r>
    <w:r w:rsidR="004E4378">
      <w:rPr>
        <w:sz w:val="18"/>
        <w:lang w:val="fr-FR"/>
      </w:rPr>
      <w:t xml:space="preserve">page </w:t>
    </w:r>
    <w:r w:rsidR="00014875" w:rsidRPr="004E4378">
      <w:rPr>
        <w:sz w:val="18"/>
        <w:lang w:val="fr-FR"/>
      </w:rPr>
      <w:fldChar w:fldCharType="begin"/>
    </w:r>
    <w:r w:rsidR="004E4378" w:rsidRPr="004E4378">
      <w:rPr>
        <w:sz w:val="18"/>
        <w:lang w:val="fr-FR"/>
      </w:rPr>
      <w:instrText xml:space="preserve"> PAGE   \* MERGEFORMAT </w:instrText>
    </w:r>
    <w:r w:rsidR="00014875" w:rsidRPr="004E4378">
      <w:rPr>
        <w:sz w:val="18"/>
        <w:lang w:val="fr-FR"/>
      </w:rPr>
      <w:fldChar w:fldCharType="separate"/>
    </w:r>
    <w:r w:rsidR="00EA19EB">
      <w:rPr>
        <w:noProof/>
        <w:sz w:val="18"/>
        <w:lang w:val="fr-FR"/>
      </w:rPr>
      <w:t>1</w:t>
    </w:r>
    <w:r w:rsidR="00014875" w:rsidRPr="004E4378">
      <w:rPr>
        <w:sz w:val="18"/>
        <w:lang w:val="fr-FR"/>
      </w:rPr>
      <w:fldChar w:fldCharType="end"/>
    </w:r>
  </w:p>
  <w:p w:rsidR="003319EA" w:rsidRDefault="003319E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912" w:rsidRDefault="00ED391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092A" w:rsidRDefault="00DA092A" w:rsidP="003319EA">
      <w:r>
        <w:separator/>
      </w:r>
    </w:p>
  </w:footnote>
  <w:footnote w:type="continuationSeparator" w:id="0">
    <w:p w:rsidR="00DA092A" w:rsidRDefault="00DA092A" w:rsidP="003319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912" w:rsidRDefault="00ED3912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912" w:rsidRDefault="00ED3912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912" w:rsidRDefault="00ED3912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14875"/>
    <w:rsid w:val="00027970"/>
    <w:rsid w:val="000F4DCC"/>
    <w:rsid w:val="00167F17"/>
    <w:rsid w:val="002127CD"/>
    <w:rsid w:val="00233692"/>
    <w:rsid w:val="00283EB4"/>
    <w:rsid w:val="002B742E"/>
    <w:rsid w:val="003319EA"/>
    <w:rsid w:val="003A609A"/>
    <w:rsid w:val="003D3D80"/>
    <w:rsid w:val="0046083D"/>
    <w:rsid w:val="004770B6"/>
    <w:rsid w:val="004D22C7"/>
    <w:rsid w:val="004D68C8"/>
    <w:rsid w:val="004E4378"/>
    <w:rsid w:val="0055154B"/>
    <w:rsid w:val="00567D8D"/>
    <w:rsid w:val="00592318"/>
    <w:rsid w:val="00611BA2"/>
    <w:rsid w:val="00614317"/>
    <w:rsid w:val="00632AFD"/>
    <w:rsid w:val="00674016"/>
    <w:rsid w:val="006F1DD4"/>
    <w:rsid w:val="00704F7D"/>
    <w:rsid w:val="0070776F"/>
    <w:rsid w:val="0074072F"/>
    <w:rsid w:val="0074746A"/>
    <w:rsid w:val="007D35D5"/>
    <w:rsid w:val="007F50FF"/>
    <w:rsid w:val="00832FF3"/>
    <w:rsid w:val="008502A1"/>
    <w:rsid w:val="00851DA6"/>
    <w:rsid w:val="00852450"/>
    <w:rsid w:val="008A2718"/>
    <w:rsid w:val="008C14DF"/>
    <w:rsid w:val="008F2FD4"/>
    <w:rsid w:val="0091688C"/>
    <w:rsid w:val="009651C6"/>
    <w:rsid w:val="00A1326C"/>
    <w:rsid w:val="00A23FA1"/>
    <w:rsid w:val="00A2509B"/>
    <w:rsid w:val="00A73E24"/>
    <w:rsid w:val="00B06023"/>
    <w:rsid w:val="00B20428"/>
    <w:rsid w:val="00B55110"/>
    <w:rsid w:val="00BE42F4"/>
    <w:rsid w:val="00C16641"/>
    <w:rsid w:val="00C3507E"/>
    <w:rsid w:val="00C41B83"/>
    <w:rsid w:val="00C738D0"/>
    <w:rsid w:val="00C916BE"/>
    <w:rsid w:val="00CB42BD"/>
    <w:rsid w:val="00CB5FFA"/>
    <w:rsid w:val="00CC5BB0"/>
    <w:rsid w:val="00D1244B"/>
    <w:rsid w:val="00D2062F"/>
    <w:rsid w:val="00D76F0F"/>
    <w:rsid w:val="00DA092A"/>
    <w:rsid w:val="00DA0F78"/>
    <w:rsid w:val="00E4494B"/>
    <w:rsid w:val="00E705E7"/>
    <w:rsid w:val="00E71C80"/>
    <w:rsid w:val="00E725B0"/>
    <w:rsid w:val="00E9277B"/>
    <w:rsid w:val="00EA19EB"/>
    <w:rsid w:val="00ED3912"/>
    <w:rsid w:val="00EF610C"/>
    <w:rsid w:val="00F27C0A"/>
    <w:rsid w:val="00F37167"/>
    <w:rsid w:val="00F42772"/>
    <w:rsid w:val="00F52C16"/>
    <w:rsid w:val="00F93AF6"/>
    <w:rsid w:val="00FB6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C16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  <w:style w:type="character" w:styleId="Marquedecommentaire">
    <w:name w:val="annotation reference"/>
    <w:basedOn w:val="Policepardfaut"/>
    <w:uiPriority w:val="99"/>
    <w:semiHidden/>
    <w:unhideWhenUsed/>
    <w:rsid w:val="00632AF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32AF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32AFD"/>
    <w:rPr>
      <w:rFonts w:ascii="Times New Roman" w:hAnsi="Times New Roman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32AF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32AFD"/>
    <w:rPr>
      <w:rFonts w:ascii="Times New Roman" w:hAnsi="Times New Roman"/>
      <w:b/>
      <w:bCs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9</TotalTime>
  <Pages>4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7</cp:revision>
  <cp:lastPrinted>2016-03-15T15:09:00Z</cp:lastPrinted>
  <dcterms:created xsi:type="dcterms:W3CDTF">2016-03-18T07:55:00Z</dcterms:created>
  <dcterms:modified xsi:type="dcterms:W3CDTF">2016-04-07T09:46:00Z</dcterms:modified>
</cp:coreProperties>
</file>