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B16EED" w:rsidRPr="00B16EED" w:rsidRDefault="00B16EED" w:rsidP="00B16EED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B16EED" w:rsidRPr="00B16EED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Séquence : CCF6  1</w:t>
            </w: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fr-CA"/>
              </w:rPr>
              <w:t>re</w:t>
            </w: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B16EED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B16EED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B16EED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B16EED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B16EED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 … </w:t>
            </w: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B16EED" w:rsidRPr="00B16EED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B16EED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B16EED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16EED" w:rsidRPr="00B16EED" w:rsidRDefault="00B16EED" w:rsidP="00B16EE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B16EED" w:rsidRPr="00B16EED" w:rsidRDefault="00B16EED" w:rsidP="00B16EED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B16EED" w:rsidRPr="00B16EED" w:rsidRDefault="00B16EED" w:rsidP="00B16EED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B16EED">
        <w:rPr>
          <w:rFonts w:ascii="Wingdings" w:hAnsi="Wingdings"/>
          <w:lang w:val="fr-CA" w:eastAsia="zh-CN"/>
        </w:rPr>
        <w:t></w:t>
      </w:r>
      <w:r w:rsidRPr="00B16EED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446"/>
      </w:tblGrid>
      <w:tr w:rsidR="00B16EED" w:rsidRPr="00B16EED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Pourcentage d’évolution, taux d’évolution moyen </w:t>
            </w:r>
          </w:p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Tableau croisé dynamique</w:t>
            </w:r>
          </w:p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Propositions. Calculs des prédicats</w:t>
            </w:r>
          </w:p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Résolution d’équation</w:t>
            </w:r>
          </w:p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Mathématiques financières</w:t>
            </w:r>
          </w:p>
        </w:tc>
      </w:tr>
      <w:tr w:rsidR="00B16EED" w:rsidRPr="00B16EED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le taux proportionnel connaissant le taux global</w:t>
            </w:r>
          </w:p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Créer et exploiter un tableau croisé dynamique sur tableur</w:t>
            </w:r>
          </w:p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Exprimer dans un cas simple, la négation d’un prédicat</w:t>
            </w:r>
          </w:p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avec la calculatrice ou le tableur la valeur actualisée d’un capital et la valeur actualisée d’une suite d’annuités</w:t>
            </w:r>
          </w:p>
        </w:tc>
      </w:tr>
    </w:tbl>
    <w:p w:rsidR="00B16EED" w:rsidRPr="00B16EED" w:rsidRDefault="00B16EED" w:rsidP="00B16EED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B16EED">
        <w:rPr>
          <w:rFonts w:ascii="Wingdings" w:hAnsi="Wingdings"/>
          <w:lang w:val="fr-CA" w:eastAsia="zh-CN"/>
        </w:rPr>
        <w:t></w:t>
      </w:r>
      <w:r w:rsidRPr="00B16EED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/>
      </w:tblPr>
      <w:tblGrid>
        <w:gridCol w:w="2234"/>
        <w:gridCol w:w="4996"/>
        <w:gridCol w:w="2126"/>
        <w:gridCol w:w="1436"/>
      </w:tblGrid>
      <w:tr w:rsidR="00B16EED" w:rsidRPr="00B16EED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B16EED" w:rsidRPr="00B16EED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Ex1 </w:t>
            </w:r>
            <w:r w:rsidRPr="00B16EED">
              <w:rPr>
                <w:rFonts w:ascii="Times New Roman" w:hAnsi="Times New Roman"/>
                <w:sz w:val="20"/>
                <w:szCs w:val="18"/>
                <w:lang w:val="fr-CA" w:eastAsia="zh-CN"/>
              </w:rPr>
              <w:t xml:space="preserve">1a) 2b) </w:t>
            </w:r>
            <w:r w:rsidRPr="00B16EED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3a) </w:t>
            </w:r>
            <w:r w:rsidRPr="00B16EED">
              <w:rPr>
                <w:rFonts w:ascii="Times New Roman" w:hAnsi="Times New Roman"/>
                <w:sz w:val="20"/>
                <w:szCs w:val="18"/>
                <w:lang w:val="fr-CA" w:eastAsia="zh-CN"/>
              </w:rPr>
              <w:t>3c)</w:t>
            </w:r>
          </w:p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Ex2 </w:t>
            </w:r>
            <w:r w:rsidRPr="00B16EED">
              <w:rPr>
                <w:rFonts w:ascii="Times New Roman" w:hAnsi="Times New Roman"/>
                <w:sz w:val="20"/>
                <w:szCs w:val="18"/>
                <w:lang w:val="fr-CA" w:eastAsia="zh-CN"/>
              </w:rPr>
              <w:t>1a) 1b) 2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10 %</w:t>
            </w:r>
          </w:p>
        </w:tc>
      </w:tr>
      <w:tr w:rsidR="00B16EED" w:rsidRPr="00B16EED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B16EED" w:rsidRPr="00B16EED" w:rsidRDefault="00B16EED" w:rsidP="00B16EED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Ex1 1b) </w:t>
            </w:r>
            <w:r w:rsidRPr="00B16EED">
              <w:rPr>
                <w:rFonts w:ascii="Times New Roman" w:hAnsi="Times New Roman"/>
                <w:sz w:val="20"/>
                <w:szCs w:val="24"/>
                <w:lang w:val="fr-CA" w:eastAsia="zh-CN"/>
              </w:rPr>
              <w:t>2d)</w:t>
            </w:r>
            <w:r w:rsidRPr="00B16EED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3a)</w:t>
            </w:r>
          </w:p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Ex2 1a) </w:t>
            </w:r>
            <w:r w:rsidRPr="00B16EED">
              <w:rPr>
                <w:rFonts w:ascii="Times New Roman" w:hAnsi="Times New Roman"/>
                <w:sz w:val="20"/>
                <w:szCs w:val="24"/>
                <w:lang w:val="fr-CA" w:eastAsia="zh-CN"/>
              </w:rPr>
              <w:t>1b)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B16EED" w:rsidRPr="00B16EED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B16EED" w:rsidRPr="00B16EED" w:rsidRDefault="00B16EED" w:rsidP="00B16EED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Ex1 </w:t>
            </w:r>
            <w:r w:rsidRPr="00B16EED">
              <w:rPr>
                <w:rFonts w:ascii="Times New Roman" w:hAnsi="Times New Roman"/>
                <w:sz w:val="20"/>
                <w:szCs w:val="24"/>
                <w:lang w:eastAsia="zh-CN"/>
              </w:rPr>
              <w:t>1a) 1b)</w:t>
            </w: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2c) 3a) 3b)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15 %</w:t>
            </w:r>
          </w:p>
        </w:tc>
      </w:tr>
      <w:tr w:rsidR="00B16EED" w:rsidRPr="00B16EED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B16EED" w:rsidRPr="00B16EED" w:rsidRDefault="00B16EED" w:rsidP="00B16EED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Ex1 </w:t>
            </w:r>
            <w:r w:rsidRPr="00B16EED">
              <w:rPr>
                <w:rFonts w:ascii="Times New Roman" w:hAnsi="Times New Roman"/>
                <w:sz w:val="20"/>
                <w:szCs w:val="24"/>
                <w:lang w:eastAsia="zh-CN"/>
              </w:rPr>
              <w:t>1b)</w:t>
            </w: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2b) </w:t>
            </w:r>
            <w:r w:rsidRPr="00B16EED">
              <w:rPr>
                <w:rFonts w:ascii="Times New Roman" w:hAnsi="Times New Roman"/>
                <w:sz w:val="20"/>
                <w:szCs w:val="24"/>
                <w:lang w:eastAsia="zh-CN"/>
              </w:rPr>
              <w:t>2c)</w:t>
            </w: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2d) 3a) 3b) 3c) </w:t>
            </w:r>
          </w:p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Ex2 1a) 2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B16EED" w:rsidRPr="00B16EED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B16EED" w:rsidRPr="00B16EED" w:rsidRDefault="00B16EED" w:rsidP="00B16EED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Ex1 1a) 1b) </w:t>
            </w:r>
            <w:r w:rsidRPr="00B16EED">
              <w:rPr>
                <w:rFonts w:ascii="Times New Roman" w:hAnsi="Times New Roman"/>
                <w:sz w:val="20"/>
                <w:szCs w:val="24"/>
                <w:lang w:eastAsia="zh-CN"/>
              </w:rPr>
              <w:t>2b)</w:t>
            </w: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2c) </w:t>
            </w:r>
            <w:r w:rsidRPr="00B16EED">
              <w:rPr>
                <w:rFonts w:ascii="Times New Roman" w:hAnsi="Times New Roman"/>
                <w:sz w:val="20"/>
                <w:szCs w:val="24"/>
                <w:lang w:eastAsia="zh-CN"/>
              </w:rPr>
              <w:t>2d)</w:t>
            </w: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3a) 3b) 3c)</w:t>
            </w:r>
          </w:p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Ex2 1a) 1b)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30 %</w:t>
            </w:r>
          </w:p>
        </w:tc>
      </w:tr>
      <w:tr w:rsidR="00B16EED" w:rsidRPr="00B16EED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B16EED" w:rsidRPr="00B16EED" w:rsidRDefault="00B16EED" w:rsidP="00B16EED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Ex1 2d) 3c)</w:t>
            </w:r>
          </w:p>
          <w:p w:rsidR="00B16EED" w:rsidRPr="00B16EED" w:rsidRDefault="00B16EED" w:rsidP="00B16EED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Ex2 1b)  2</w:t>
            </w:r>
            <w:bookmarkStart w:id="0" w:name="_GoBack"/>
            <w:bookmarkEnd w:id="0"/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B16EED" w:rsidRPr="00B16EED" w:rsidTr="00896F35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B16EED" w:rsidRPr="00B16EED" w:rsidRDefault="00B16EED" w:rsidP="00B16EED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B16EED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B16EED" w:rsidRPr="00B16EED" w:rsidRDefault="00B16EED" w:rsidP="00B16EED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EF5E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517E" w:rsidRDefault="0078517E" w:rsidP="00814027">
      <w:pPr>
        <w:spacing w:after="0" w:line="240" w:lineRule="auto"/>
      </w:pPr>
      <w:r>
        <w:separator/>
      </w:r>
    </w:p>
  </w:endnote>
  <w:endnote w:type="continuationSeparator" w:id="0">
    <w:p w:rsidR="0078517E" w:rsidRDefault="0078517E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4CF" w:rsidRDefault="000604C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4CF" w:rsidRDefault="000604CF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78517E" w:rsidP="008546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4CF" w:rsidRDefault="000604C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517E" w:rsidRDefault="0078517E" w:rsidP="00814027">
      <w:pPr>
        <w:spacing w:after="0" w:line="240" w:lineRule="auto"/>
      </w:pPr>
      <w:r>
        <w:separator/>
      </w:r>
    </w:p>
  </w:footnote>
  <w:footnote w:type="continuationSeparator" w:id="0">
    <w:p w:rsidR="0078517E" w:rsidRDefault="0078517E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4CF" w:rsidRDefault="000604C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4CF" w:rsidRDefault="000604CF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04CF" w:rsidRDefault="000604CF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EA3"/>
    <w:rsid w:val="000604CF"/>
    <w:rsid w:val="000B2AB8"/>
    <w:rsid w:val="001D11B0"/>
    <w:rsid w:val="002127CD"/>
    <w:rsid w:val="0078517E"/>
    <w:rsid w:val="00814027"/>
    <w:rsid w:val="008277E2"/>
    <w:rsid w:val="00896EA3"/>
    <w:rsid w:val="00A13826"/>
    <w:rsid w:val="00A4340F"/>
    <w:rsid w:val="00B16EED"/>
    <w:rsid w:val="00D1244B"/>
    <w:rsid w:val="00E055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semiHidden/>
    <w:unhideWhenUsed/>
    <w:rsid w:val="000604C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604CF"/>
    <w:rPr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60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04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4FF668-6124-4BBD-B80C-A4B3FD2C2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</TotalTime>
  <Pages>1</Pages>
  <Words>294</Words>
  <Characters>1623</Characters>
  <Application>Microsoft Office Word</Application>
  <DocSecurity>0</DocSecurity>
  <Lines>13</Lines>
  <Paragraphs>3</Paragraphs>
  <ScaleCrop>false</ScaleCrop>
  <Company>Utilisateur Microsoft Office</Company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3</cp:revision>
  <dcterms:created xsi:type="dcterms:W3CDTF">2016-04-01T16:31:00Z</dcterms:created>
  <dcterms:modified xsi:type="dcterms:W3CDTF">2016-04-07T09:34:00Z</dcterms:modified>
</cp:coreProperties>
</file>