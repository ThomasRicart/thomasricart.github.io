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7A82" w:rsidRPr="00CA7A82" w:rsidRDefault="00CA7A82" w:rsidP="00CA7A82">
      <w:pPr>
        <w:pStyle w:val="En-tte"/>
        <w:rPr>
          <w:color w:val="AEAAAA" w:themeColor="background2" w:themeShade="BF"/>
        </w:rPr>
      </w:pPr>
      <w:r w:rsidRPr="00CA7A82">
        <w:rPr>
          <w:color w:val="AEAAAA" w:themeColor="background2" w:themeShade="BF"/>
        </w:rPr>
        <w:ptab w:relativeTo="margin" w:alignment="center" w:leader="none"/>
      </w:r>
      <w:r w:rsidRPr="00CA7A82">
        <w:rPr>
          <w:color w:val="AEAAAA" w:themeColor="background2" w:themeShade="BF"/>
        </w:rPr>
        <w:t xml:space="preserve">BTS CPI </w:t>
      </w:r>
      <w:r w:rsidR="00B6003C">
        <w:rPr>
          <w:color w:val="AEAAAA" w:themeColor="background2" w:themeShade="BF"/>
        </w:rPr>
        <w:t>Rattrapage</w:t>
      </w:r>
      <w:r w:rsidRPr="00CA7A82">
        <w:rPr>
          <w:color w:val="AEAAAA" w:themeColor="background2" w:themeShade="BF"/>
        </w:rPr>
        <w:t>1</w:t>
      </w:r>
      <w:r w:rsidRPr="00CA7A82">
        <w:rPr>
          <w:color w:val="AEAAAA" w:themeColor="background2" w:themeShade="BF"/>
          <w:vertAlign w:val="superscript"/>
        </w:rPr>
        <w:t>ère</w:t>
      </w:r>
      <w:r w:rsidRPr="00CA7A82">
        <w:rPr>
          <w:color w:val="AEAAAA" w:themeColor="background2" w:themeShade="BF"/>
        </w:rPr>
        <w:t xml:space="preserve"> année</w:t>
      </w:r>
      <w:r w:rsidRPr="00CA7A82">
        <w:rPr>
          <w:color w:val="AEAAAA" w:themeColor="background2" w:themeShade="BF"/>
        </w:rPr>
        <w:ptab w:relativeTo="margin" w:alignment="right" w:leader="none"/>
      </w:r>
    </w:p>
    <w:p w:rsidR="0027392F" w:rsidRDefault="0027392F"/>
    <w:p w:rsidR="0027392F" w:rsidRDefault="00077B80">
      <w:r>
        <w:rPr>
          <w:noProof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>
                <wp:simplePos x="0" y="0"/>
                <wp:positionH relativeFrom="column">
                  <wp:posOffset>652960</wp:posOffset>
                </wp:positionH>
                <wp:positionV relativeFrom="paragraph">
                  <wp:posOffset>236077</wp:posOffset>
                </wp:positionV>
                <wp:extent cx="4770407" cy="534838"/>
                <wp:effectExtent l="0" t="0" r="11430" b="17780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0407" cy="5348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077B80" w:rsidRDefault="00077B80" w:rsidP="00077B80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  <w:color w:val="00206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color w:val="002060"/>
                                <w:sz w:val="28"/>
                                <w:szCs w:val="28"/>
                              </w:rPr>
                              <w:t xml:space="preserve">CCF Mathématiques </w:t>
                            </w:r>
                          </w:p>
                          <w:p w:rsidR="00077B80" w:rsidRDefault="00077B80" w:rsidP="00077B80">
                            <w:pPr>
                              <w:jc w:val="center"/>
                            </w:pPr>
                            <w:r w:rsidRPr="0027392F">
                              <w:rPr>
                                <w:rFonts w:asciiTheme="majorHAnsi" w:hAnsiTheme="majorHAnsi"/>
                                <w:b/>
                                <w:color w:val="002060"/>
                                <w:sz w:val="28"/>
                                <w:szCs w:val="28"/>
                              </w:rPr>
                              <w:t>EPREUVE E3  Unité U</w:t>
                            </w:r>
                            <w:r w:rsidR="00AB610D" w:rsidRPr="0027392F">
                              <w:rPr>
                                <w:rFonts w:asciiTheme="majorHAnsi" w:hAnsiTheme="majorHAnsi"/>
                                <w:b/>
                                <w:color w:val="002060"/>
                                <w:sz w:val="28"/>
                                <w:szCs w:val="28"/>
                              </w:rPr>
                              <w:t>31 -</w:t>
                            </w:r>
                            <w:r w:rsidRPr="0027392F">
                              <w:rPr>
                                <w:rFonts w:asciiTheme="majorHAnsi" w:hAnsiTheme="majorHAnsi"/>
                                <w:b/>
                                <w:color w:val="002060"/>
                                <w:sz w:val="28"/>
                                <w:szCs w:val="28"/>
                              </w:rPr>
                              <w:t xml:space="preserve">  Durée 55 min</w:t>
                            </w:r>
                            <w:r w:rsidR="00B6003C">
                              <w:rPr>
                                <w:rFonts w:asciiTheme="majorHAnsi" w:hAnsiTheme="majorHAnsi"/>
                                <w:b/>
                                <w:color w:val="002060"/>
                                <w:sz w:val="28"/>
                                <w:szCs w:val="28"/>
                              </w:rPr>
                              <w:t xml:space="preserve"> – Coefficient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5" o:spid="_x0000_s1026" type="#_x0000_t202" style="position:absolute;margin-left:51.4pt;margin-top:18.6pt;width:375.6pt;height:42.1pt;z-index:251661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" fillcolor="white [3201]" strokeweight=".5pt">
                <v:textbox>
                  <w:txbxContent>
                    <w:p w:rsidR="00077B80" w:rsidRDefault="00077B80" w:rsidP="00077B80">
                      <w:pPr>
                        <w:jc w:val="center"/>
                        <w:rPr>
                          <w:rFonts w:asciiTheme="majorHAnsi" w:hAnsiTheme="majorHAnsi"/>
                          <w:b/>
                          <w:color w:val="002060"/>
                          <w:sz w:val="28"/>
                          <w:szCs w:val="28"/>
                        </w:rPr>
                      </w:pPr>
                      <w:r>
                        <w:rPr>
                          <w:rFonts w:asciiTheme="majorHAnsi" w:hAnsiTheme="majorHAnsi"/>
                          <w:b/>
                          <w:color w:val="002060"/>
                          <w:sz w:val="28"/>
                          <w:szCs w:val="28"/>
                        </w:rPr>
                        <w:t xml:space="preserve">CCF Mathématiques </w:t>
                      </w:r>
                    </w:p>
                    <w:p w:rsidR="00077B80" w:rsidRDefault="00077B80" w:rsidP="00077B80">
                      <w:pPr>
                        <w:jc w:val="center"/>
                      </w:pPr>
                      <w:r w:rsidRPr="0027392F">
                        <w:rPr>
                          <w:rFonts w:asciiTheme="majorHAnsi" w:hAnsiTheme="majorHAnsi"/>
                          <w:b/>
                          <w:color w:val="002060"/>
                          <w:sz w:val="28"/>
                          <w:szCs w:val="28"/>
                        </w:rPr>
                        <w:t>EPREUVE E</w:t>
                      </w:r>
                      <w:proofErr w:type="gramStart"/>
                      <w:r w:rsidRPr="0027392F">
                        <w:rPr>
                          <w:rFonts w:asciiTheme="majorHAnsi" w:hAnsiTheme="majorHAnsi"/>
                          <w:b/>
                          <w:color w:val="002060"/>
                          <w:sz w:val="28"/>
                          <w:szCs w:val="28"/>
                        </w:rPr>
                        <w:t>3  Unité</w:t>
                      </w:r>
                      <w:proofErr w:type="gramEnd"/>
                      <w:r w:rsidRPr="0027392F">
                        <w:rPr>
                          <w:rFonts w:asciiTheme="majorHAnsi" w:hAnsiTheme="majorHAnsi"/>
                          <w:b/>
                          <w:color w:val="002060"/>
                          <w:sz w:val="28"/>
                          <w:szCs w:val="28"/>
                        </w:rPr>
                        <w:t xml:space="preserve"> U</w:t>
                      </w:r>
                      <w:r w:rsidR="00AB610D" w:rsidRPr="0027392F">
                        <w:rPr>
                          <w:rFonts w:asciiTheme="majorHAnsi" w:hAnsiTheme="majorHAnsi"/>
                          <w:b/>
                          <w:color w:val="002060"/>
                          <w:sz w:val="28"/>
                          <w:szCs w:val="28"/>
                        </w:rPr>
                        <w:t>31 -</w:t>
                      </w:r>
                      <w:r w:rsidRPr="0027392F">
                        <w:rPr>
                          <w:rFonts w:asciiTheme="majorHAnsi" w:hAnsiTheme="majorHAnsi"/>
                          <w:b/>
                          <w:color w:val="002060"/>
                          <w:sz w:val="28"/>
                          <w:szCs w:val="28"/>
                        </w:rPr>
                        <w:t xml:space="preserve">  Durée 55 min</w:t>
                      </w:r>
                      <w:r w:rsidR="00B6003C">
                        <w:rPr>
                          <w:rFonts w:asciiTheme="majorHAnsi" w:hAnsiTheme="majorHAnsi"/>
                          <w:b/>
                          <w:color w:val="002060"/>
                          <w:sz w:val="28"/>
                          <w:szCs w:val="28"/>
                        </w:rPr>
                        <w:t xml:space="preserve"> – Coefficient 2</w:t>
                      </w:r>
                    </w:p>
                  </w:txbxContent>
                </v:textbox>
              </v:shape>
            </w:pict>
          </mc:Fallback>
        </mc:AlternateContent>
      </w:r>
      <w:r w:rsidR="0027392F" w:rsidRPr="0027392F">
        <w:rPr>
          <w:u w:val="single"/>
        </w:rPr>
        <w:t>Nom</w:t>
      </w:r>
      <w:r w:rsidR="0027392F">
        <w:t xml:space="preserve"> : </w:t>
      </w:r>
      <w:r w:rsidR="0027392F">
        <w:tab/>
      </w:r>
      <w:r w:rsidR="0027392F">
        <w:tab/>
      </w:r>
      <w:r w:rsidR="0027392F">
        <w:tab/>
      </w:r>
      <w:r w:rsidR="0027392F">
        <w:tab/>
      </w:r>
      <w:r w:rsidR="0027392F">
        <w:tab/>
      </w:r>
      <w:r w:rsidR="0027392F">
        <w:tab/>
      </w:r>
      <w:r w:rsidR="0027392F" w:rsidRPr="0027392F">
        <w:rPr>
          <w:u w:val="single"/>
        </w:rPr>
        <w:t>Prénom</w:t>
      </w:r>
      <w:r w:rsidR="0027392F">
        <w:t xml:space="preserve"> : </w:t>
      </w:r>
      <w:r w:rsidR="0027392F">
        <w:br/>
      </w:r>
    </w:p>
    <w:p w:rsidR="00077B80" w:rsidRDefault="00077B80"/>
    <w:p w:rsidR="00077B80" w:rsidRDefault="00077B80"/>
    <w:p w:rsidR="00077B80" w:rsidRDefault="00077B80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0F1C62E8" wp14:editId="4F0B2371">
                <wp:simplePos x="0" y="0"/>
                <wp:positionH relativeFrom="column">
                  <wp:posOffset>-43536</wp:posOffset>
                </wp:positionH>
                <wp:positionV relativeFrom="paragraph">
                  <wp:posOffset>187064</wp:posOffset>
                </wp:positionV>
                <wp:extent cx="5960853" cy="1553952"/>
                <wp:effectExtent l="0" t="0" r="20955" b="27305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0853" cy="15539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895015" w:rsidRPr="00895015" w:rsidRDefault="00895015" w:rsidP="0027392F">
                            <w:pPr>
                              <w:pStyle w:val="En-tte"/>
                              <w:tabs>
                                <w:tab w:val="clear" w:pos="4536"/>
                                <w:tab w:val="clear" w:pos="9072"/>
                                <w:tab w:val="right" w:pos="9923"/>
                              </w:tabs>
                              <w:rPr>
                                <w:rFonts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895015">
                              <w:rPr>
                                <w:rFonts w:cs="Times New Roman"/>
                                <w:color w:val="000000"/>
                                <w:sz w:val="22"/>
                                <w:szCs w:val="22"/>
                              </w:rPr>
                              <w:t xml:space="preserve">Le sujet est composé </w:t>
                            </w:r>
                            <w:r w:rsidR="00B6003C">
                              <w:rPr>
                                <w:rFonts w:cs="Times New Roman"/>
                                <w:color w:val="000000"/>
                                <w:sz w:val="22"/>
                                <w:szCs w:val="22"/>
                              </w:rPr>
                              <w:t>d’un seul exercice comportant 3 parties indépendantes.</w:t>
                            </w:r>
                            <w:r w:rsidR="000E3384">
                              <w:rPr>
                                <w:rFonts w:cs="Times New Roman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0E3384" w:rsidRPr="00895015">
                              <w:rPr>
                                <w:rFonts w:cs="Times New Roman"/>
                                <w:color w:val="000000"/>
                                <w:sz w:val="22"/>
                                <w:szCs w:val="22"/>
                              </w:rPr>
                              <w:t>Le candidat répondra directement sur le sujet.</w:t>
                            </w:r>
                            <w:r w:rsidRPr="00895015">
                              <w:rPr>
                                <w:rFonts w:cs="Times New Roman"/>
                                <w:color w:val="000000"/>
                                <w:sz w:val="22"/>
                                <w:szCs w:val="22"/>
                              </w:rPr>
                              <w:br/>
                              <w:t xml:space="preserve">Aucun document personnel n’est autorisé. </w:t>
                            </w:r>
                            <w:r w:rsidR="00B6003C">
                              <w:rPr>
                                <w:rFonts w:cs="Times New Roman"/>
                                <w:color w:val="000000"/>
                                <w:sz w:val="22"/>
                                <w:szCs w:val="22"/>
                              </w:rPr>
                              <w:t xml:space="preserve">Un formulaire est proposé </w:t>
                            </w:r>
                            <w:r w:rsidR="00713043">
                              <w:rPr>
                                <w:rFonts w:cs="Times New Roman"/>
                                <w:color w:val="000000"/>
                                <w:sz w:val="22"/>
                                <w:szCs w:val="22"/>
                              </w:rPr>
                              <w:t>page 5</w:t>
                            </w:r>
                            <w:r w:rsidR="00B6003C">
                              <w:rPr>
                                <w:rFonts w:cs="Times New Roman"/>
                                <w:color w:val="000000"/>
                                <w:sz w:val="22"/>
                                <w:szCs w:val="22"/>
                              </w:rPr>
                              <w:t xml:space="preserve"> du sujet. </w:t>
                            </w:r>
                            <w:r>
                              <w:rPr>
                                <w:rFonts w:cs="Times New Roman"/>
                                <w:color w:val="000000"/>
                                <w:sz w:val="22"/>
                                <w:szCs w:val="22"/>
                              </w:rPr>
                              <w:t xml:space="preserve">Aucun emprunt de matériel, quel qu'il soit, n'est autorisé. </w:t>
                            </w:r>
                            <w:r w:rsidRPr="00895015">
                              <w:rPr>
                                <w:rFonts w:cs="Times New Roman"/>
                                <w:color w:val="000000"/>
                                <w:sz w:val="22"/>
                                <w:szCs w:val="22"/>
                              </w:rPr>
                              <w:t>L’utilisation d’un téléphone portable est interdite</w:t>
                            </w:r>
                            <w:r>
                              <w:rPr>
                                <w:rFonts w:cs="Times New Roman"/>
                                <w:color w:val="000000"/>
                                <w:sz w:val="22"/>
                                <w:szCs w:val="22"/>
                              </w:rPr>
                              <w:t>.</w:t>
                            </w:r>
                            <w:r w:rsidR="00E03C0B">
                              <w:rPr>
                                <w:rFonts w:cs="Times New Roman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864475">
                              <w:rPr>
                                <w:rFonts w:cs="Times New Roman"/>
                                <w:color w:val="000000"/>
                                <w:sz w:val="22"/>
                                <w:szCs w:val="22"/>
                              </w:rPr>
                              <w:t xml:space="preserve">Seuls sont autorisés </w:t>
                            </w:r>
                            <w:r w:rsidRPr="00895015">
                              <w:rPr>
                                <w:rFonts w:cs="Times New Roman"/>
                                <w:color w:val="000000"/>
                                <w:sz w:val="22"/>
                                <w:szCs w:val="22"/>
                              </w:rPr>
                              <w:t xml:space="preserve">une calculatrice scientifique </w:t>
                            </w:r>
                            <w:r w:rsidR="00864475">
                              <w:rPr>
                                <w:rFonts w:cs="Times New Roman"/>
                                <w:color w:val="000000"/>
                                <w:sz w:val="22"/>
                                <w:szCs w:val="22"/>
                              </w:rPr>
                              <w:t xml:space="preserve">ainsi qu'un </w:t>
                            </w:r>
                            <w:r w:rsidRPr="00895015">
                              <w:rPr>
                                <w:rFonts w:cs="Times New Roman"/>
                                <w:color w:val="000000"/>
                                <w:sz w:val="22"/>
                                <w:szCs w:val="22"/>
                              </w:rPr>
                              <w:t xml:space="preserve">ordinateur </w:t>
                            </w:r>
                            <w:r w:rsidR="00864475" w:rsidRPr="00895015">
                              <w:rPr>
                                <w:rFonts w:cs="Times New Roman"/>
                                <w:color w:val="000000"/>
                                <w:sz w:val="22"/>
                                <w:szCs w:val="22"/>
                              </w:rPr>
                              <w:t>mis à disposition du candidat</w:t>
                            </w:r>
                            <w:r w:rsidR="002A10DB">
                              <w:rPr>
                                <w:rFonts w:cs="Times New Roman"/>
                                <w:color w:val="000000"/>
                                <w:sz w:val="22"/>
                                <w:szCs w:val="22"/>
                              </w:rPr>
                              <w:t>,</w:t>
                            </w:r>
                            <w:r w:rsidR="00864475" w:rsidRPr="00895015">
                              <w:rPr>
                                <w:rFonts w:cs="Times New Roman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895015">
                              <w:rPr>
                                <w:rFonts w:cs="Times New Roman"/>
                                <w:color w:val="000000"/>
                                <w:sz w:val="22"/>
                                <w:szCs w:val="22"/>
                              </w:rPr>
                              <w:t xml:space="preserve">disposant de </w:t>
                            </w:r>
                            <w:r w:rsidR="007B4418">
                              <w:rPr>
                                <w:rFonts w:cs="Times New Roman"/>
                                <w:color w:val="000000"/>
                                <w:sz w:val="22"/>
                                <w:szCs w:val="22"/>
                              </w:rPr>
                              <w:t>Géogé</w:t>
                            </w:r>
                            <w:r w:rsidR="007B4418" w:rsidRPr="00895015">
                              <w:rPr>
                                <w:rFonts w:cs="Times New Roman"/>
                                <w:color w:val="000000"/>
                                <w:sz w:val="22"/>
                                <w:szCs w:val="22"/>
                              </w:rPr>
                              <w:t>bra</w:t>
                            </w:r>
                            <w:r w:rsidR="00B23B53">
                              <w:rPr>
                                <w:rFonts w:cs="Times New Roman"/>
                                <w:color w:val="000000"/>
                                <w:sz w:val="22"/>
                                <w:szCs w:val="22"/>
                              </w:rPr>
                              <w:t xml:space="preserve">, </w:t>
                            </w:r>
                            <w:r w:rsidR="007B4418" w:rsidRPr="00895015">
                              <w:rPr>
                                <w:rFonts w:cs="Times New Roman"/>
                                <w:color w:val="000000"/>
                                <w:sz w:val="22"/>
                                <w:szCs w:val="22"/>
                              </w:rPr>
                              <w:t>XCas</w:t>
                            </w:r>
                            <w:r w:rsidR="00B23B53">
                              <w:rPr>
                                <w:rFonts w:cs="Times New Roman"/>
                                <w:color w:val="000000"/>
                                <w:sz w:val="22"/>
                                <w:szCs w:val="22"/>
                              </w:rPr>
                              <w:t xml:space="preserve"> et SineQuaNon</w:t>
                            </w:r>
                            <w:r w:rsidRPr="00895015">
                              <w:rPr>
                                <w:rFonts w:cs="Times New Roman"/>
                                <w:color w:val="000000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:rsidR="0027392F" w:rsidRPr="00895015" w:rsidRDefault="0027392F" w:rsidP="0027392F">
                            <w:pPr>
                              <w:pStyle w:val="En-tte"/>
                              <w:tabs>
                                <w:tab w:val="clear" w:pos="4536"/>
                                <w:tab w:val="clear" w:pos="9072"/>
                                <w:tab w:val="right" w:pos="9923"/>
                              </w:tabs>
                              <w:rPr>
                                <w:rFonts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895015">
                              <w:rPr>
                                <w:rFonts w:cs="Times New Roman"/>
                                <w:color w:val="000000"/>
                                <w:sz w:val="22"/>
                                <w:szCs w:val="22"/>
                              </w:rPr>
                              <w:t xml:space="preserve">Il est rappelé que la qualité de la rédaction, la clarté </w:t>
                            </w:r>
                            <w:r w:rsidR="00895015" w:rsidRPr="00895015">
                              <w:rPr>
                                <w:rFonts w:cs="Times New Roman"/>
                                <w:color w:val="000000"/>
                                <w:sz w:val="22"/>
                                <w:szCs w:val="22"/>
                              </w:rPr>
                              <w:t>et la</w:t>
                            </w:r>
                            <w:r w:rsidRPr="00895015">
                              <w:rPr>
                                <w:rFonts w:cs="Times New Roman"/>
                                <w:color w:val="000000"/>
                                <w:sz w:val="22"/>
                                <w:szCs w:val="22"/>
                              </w:rPr>
                              <w:t xml:space="preserve"> précision des raisonnements entreront pour une part importante dans l’appréciation des copies.</w:t>
                            </w:r>
                            <w:r w:rsidR="00895015">
                              <w:rPr>
                                <w:rFonts w:cs="Times New Roman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895015" w:rsidRPr="00895015">
                              <w:rPr>
                                <w:rFonts w:cs="Times New Roman"/>
                                <w:color w:val="000000"/>
                                <w:sz w:val="22"/>
                                <w:szCs w:val="22"/>
                              </w:rPr>
                              <w:t>Le candidat est invité à faire figurer toute trace de recherche, même incomplète ou non fructueuse, qu’il aura développée</w:t>
                            </w:r>
                            <w:r w:rsidR="00895015">
                              <w:rPr>
                                <w:rFonts w:cs="Times New Roman"/>
                                <w:color w:val="000000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1C62E8" id="_x0000_t202" coordsize="21600,21600" o:spt="202" path="m,l,21600r21600,l21600,xe">
                <v:stroke joinstyle="miter"/>
                <v:path gradientshapeok="t" o:connecttype="rect"/>
              </v:shapetype>
              <v:shape id="Zone de texte 4" o:spid="_x0000_s1027" type="#_x0000_t202" style="position:absolute;margin-left:-3.45pt;margin-top:14.75pt;width:469.35pt;height:122.35pt;z-index:2516608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" fillcolor="white [3201]" strokeweight=".5pt">
                <v:textbox>
                  <w:txbxContent>
                    <w:p w:rsidR="00895015" w:rsidRPr="00895015" w:rsidRDefault="00895015" w:rsidP="0027392F">
                      <w:pPr>
                        <w:pStyle w:val="En-tte"/>
                        <w:tabs>
                          <w:tab w:val="clear" w:pos="4536"/>
                          <w:tab w:val="clear" w:pos="9072"/>
                          <w:tab w:val="right" w:pos="9923"/>
                        </w:tabs>
                        <w:rPr>
                          <w:rFonts w:cs="Times New Roman"/>
                          <w:color w:val="000000"/>
                          <w:sz w:val="22"/>
                          <w:szCs w:val="22"/>
                        </w:rPr>
                      </w:pPr>
                      <w:r w:rsidRPr="00895015">
                        <w:rPr>
                          <w:rFonts w:cs="Times New Roman"/>
                          <w:color w:val="000000"/>
                          <w:sz w:val="22"/>
                          <w:szCs w:val="22"/>
                        </w:rPr>
                        <w:t xml:space="preserve">Le sujet est composé </w:t>
                      </w:r>
                      <w:r w:rsidR="00B6003C">
                        <w:rPr>
                          <w:rFonts w:cs="Times New Roman"/>
                          <w:color w:val="000000"/>
                          <w:sz w:val="22"/>
                          <w:szCs w:val="22"/>
                        </w:rPr>
                        <w:t>d’un seul exercice comportant 3 parties indépendantes.</w:t>
                      </w:r>
                      <w:r w:rsidR="000E3384">
                        <w:rPr>
                          <w:rFonts w:cs="Times New Roman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="000E3384" w:rsidRPr="00895015">
                        <w:rPr>
                          <w:rFonts w:cs="Times New Roman"/>
                          <w:color w:val="000000"/>
                          <w:sz w:val="22"/>
                          <w:szCs w:val="22"/>
                        </w:rPr>
                        <w:t>Le candidat répondra directement sur le sujet.</w:t>
                      </w:r>
                      <w:r w:rsidRPr="00895015">
                        <w:rPr>
                          <w:rFonts w:cs="Times New Roman"/>
                          <w:color w:val="000000"/>
                          <w:sz w:val="22"/>
                          <w:szCs w:val="22"/>
                        </w:rPr>
                        <w:br/>
                        <w:t xml:space="preserve">Aucun document personnel n’est autorisé. </w:t>
                      </w:r>
                      <w:r w:rsidR="00B6003C">
                        <w:rPr>
                          <w:rFonts w:cs="Times New Roman"/>
                          <w:color w:val="000000"/>
                          <w:sz w:val="22"/>
                          <w:szCs w:val="22"/>
                        </w:rPr>
                        <w:t xml:space="preserve">Un formulaire est proposé </w:t>
                      </w:r>
                      <w:r w:rsidR="00713043">
                        <w:rPr>
                          <w:rFonts w:cs="Times New Roman"/>
                          <w:color w:val="000000"/>
                          <w:sz w:val="22"/>
                          <w:szCs w:val="22"/>
                        </w:rPr>
                        <w:t>page 5</w:t>
                      </w:r>
                      <w:r w:rsidR="00B6003C">
                        <w:rPr>
                          <w:rFonts w:cs="Times New Roman"/>
                          <w:color w:val="000000"/>
                          <w:sz w:val="22"/>
                          <w:szCs w:val="22"/>
                        </w:rPr>
                        <w:t xml:space="preserve"> du sujet. </w:t>
                      </w:r>
                      <w:r>
                        <w:rPr>
                          <w:rFonts w:cs="Times New Roman"/>
                          <w:color w:val="000000"/>
                          <w:sz w:val="22"/>
                          <w:szCs w:val="22"/>
                        </w:rPr>
                        <w:t xml:space="preserve">Aucun emprunt de matériel, quel qu'il soit, n'est autorisé. </w:t>
                      </w:r>
                      <w:r w:rsidRPr="00895015">
                        <w:rPr>
                          <w:rFonts w:cs="Times New Roman"/>
                          <w:color w:val="000000"/>
                          <w:sz w:val="22"/>
                          <w:szCs w:val="22"/>
                        </w:rPr>
                        <w:t>L’utilisation d’un téléphone portable est interdite</w:t>
                      </w:r>
                      <w:r>
                        <w:rPr>
                          <w:rFonts w:cs="Times New Roman"/>
                          <w:color w:val="000000"/>
                          <w:sz w:val="22"/>
                          <w:szCs w:val="22"/>
                        </w:rPr>
                        <w:t>.</w:t>
                      </w:r>
                      <w:r w:rsidR="00E03C0B">
                        <w:rPr>
                          <w:rFonts w:cs="Times New Roman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="00864475">
                        <w:rPr>
                          <w:rFonts w:cs="Times New Roman"/>
                          <w:color w:val="000000"/>
                          <w:sz w:val="22"/>
                          <w:szCs w:val="22"/>
                        </w:rPr>
                        <w:t xml:space="preserve">Seuls sont autorisés </w:t>
                      </w:r>
                      <w:r w:rsidRPr="00895015">
                        <w:rPr>
                          <w:rFonts w:cs="Times New Roman"/>
                          <w:color w:val="000000"/>
                          <w:sz w:val="22"/>
                          <w:szCs w:val="22"/>
                        </w:rPr>
                        <w:t xml:space="preserve">une calculatrice scientifique </w:t>
                      </w:r>
                      <w:r w:rsidR="00864475">
                        <w:rPr>
                          <w:rFonts w:cs="Times New Roman"/>
                          <w:color w:val="000000"/>
                          <w:sz w:val="22"/>
                          <w:szCs w:val="22"/>
                        </w:rPr>
                        <w:t xml:space="preserve">ainsi qu'un </w:t>
                      </w:r>
                      <w:r w:rsidRPr="00895015">
                        <w:rPr>
                          <w:rFonts w:cs="Times New Roman"/>
                          <w:color w:val="000000"/>
                          <w:sz w:val="22"/>
                          <w:szCs w:val="22"/>
                        </w:rPr>
                        <w:t xml:space="preserve">ordinateur </w:t>
                      </w:r>
                      <w:r w:rsidR="00864475" w:rsidRPr="00895015">
                        <w:rPr>
                          <w:rFonts w:cs="Times New Roman"/>
                          <w:color w:val="000000"/>
                          <w:sz w:val="22"/>
                          <w:szCs w:val="22"/>
                        </w:rPr>
                        <w:t>mis à disposition du candidat</w:t>
                      </w:r>
                      <w:r w:rsidR="002A10DB">
                        <w:rPr>
                          <w:rFonts w:cs="Times New Roman"/>
                          <w:color w:val="000000"/>
                          <w:sz w:val="22"/>
                          <w:szCs w:val="22"/>
                        </w:rPr>
                        <w:t>,</w:t>
                      </w:r>
                      <w:r w:rsidR="00864475" w:rsidRPr="00895015">
                        <w:rPr>
                          <w:rFonts w:cs="Times New Roman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895015">
                        <w:rPr>
                          <w:rFonts w:cs="Times New Roman"/>
                          <w:color w:val="000000"/>
                          <w:sz w:val="22"/>
                          <w:szCs w:val="22"/>
                        </w:rPr>
                        <w:t xml:space="preserve">disposant de </w:t>
                      </w:r>
                      <w:r w:rsidR="007B4418">
                        <w:rPr>
                          <w:rFonts w:cs="Times New Roman"/>
                          <w:color w:val="000000"/>
                          <w:sz w:val="22"/>
                          <w:szCs w:val="22"/>
                        </w:rPr>
                        <w:t>Géogé</w:t>
                      </w:r>
                      <w:r w:rsidR="007B4418" w:rsidRPr="00895015">
                        <w:rPr>
                          <w:rFonts w:cs="Times New Roman"/>
                          <w:color w:val="000000"/>
                          <w:sz w:val="22"/>
                          <w:szCs w:val="22"/>
                        </w:rPr>
                        <w:t>bra</w:t>
                      </w:r>
                      <w:r w:rsidR="00B23B53">
                        <w:rPr>
                          <w:rFonts w:cs="Times New Roman"/>
                          <w:color w:val="000000"/>
                          <w:sz w:val="22"/>
                          <w:szCs w:val="22"/>
                        </w:rPr>
                        <w:t xml:space="preserve">, </w:t>
                      </w:r>
                      <w:r w:rsidR="007B4418" w:rsidRPr="00895015">
                        <w:rPr>
                          <w:rFonts w:cs="Times New Roman"/>
                          <w:color w:val="000000"/>
                          <w:sz w:val="22"/>
                          <w:szCs w:val="22"/>
                        </w:rPr>
                        <w:t>XCas</w:t>
                      </w:r>
                      <w:r w:rsidR="00B23B53">
                        <w:rPr>
                          <w:rFonts w:cs="Times New Roman"/>
                          <w:color w:val="000000"/>
                          <w:sz w:val="22"/>
                          <w:szCs w:val="22"/>
                        </w:rPr>
                        <w:t xml:space="preserve"> et SineQuaNon</w:t>
                      </w:r>
                      <w:r w:rsidRPr="00895015">
                        <w:rPr>
                          <w:rFonts w:cs="Times New Roman"/>
                          <w:color w:val="000000"/>
                          <w:sz w:val="22"/>
                          <w:szCs w:val="22"/>
                        </w:rPr>
                        <w:t>.</w:t>
                      </w:r>
                    </w:p>
                    <w:p w:rsidR="0027392F" w:rsidRPr="00895015" w:rsidRDefault="0027392F" w:rsidP="0027392F">
                      <w:pPr>
                        <w:pStyle w:val="En-tte"/>
                        <w:tabs>
                          <w:tab w:val="clear" w:pos="4536"/>
                          <w:tab w:val="clear" w:pos="9072"/>
                          <w:tab w:val="right" w:pos="9923"/>
                        </w:tabs>
                        <w:rPr>
                          <w:rFonts w:cs="Times New Roman"/>
                          <w:color w:val="000000"/>
                          <w:sz w:val="22"/>
                          <w:szCs w:val="22"/>
                        </w:rPr>
                      </w:pPr>
                      <w:r w:rsidRPr="00895015">
                        <w:rPr>
                          <w:rFonts w:cs="Times New Roman"/>
                          <w:color w:val="000000"/>
                          <w:sz w:val="22"/>
                          <w:szCs w:val="22"/>
                        </w:rPr>
                        <w:t xml:space="preserve">Il est rappelé que la qualité de la rédaction, la clarté </w:t>
                      </w:r>
                      <w:r w:rsidR="00895015" w:rsidRPr="00895015">
                        <w:rPr>
                          <w:rFonts w:cs="Times New Roman"/>
                          <w:color w:val="000000"/>
                          <w:sz w:val="22"/>
                          <w:szCs w:val="22"/>
                        </w:rPr>
                        <w:t>et la</w:t>
                      </w:r>
                      <w:r w:rsidRPr="00895015">
                        <w:rPr>
                          <w:rFonts w:cs="Times New Roman"/>
                          <w:color w:val="000000"/>
                          <w:sz w:val="22"/>
                          <w:szCs w:val="22"/>
                        </w:rPr>
                        <w:t xml:space="preserve"> précision des raisonnements entreront pour une part importante dans l’appréciation des copies.</w:t>
                      </w:r>
                      <w:r w:rsidR="00895015">
                        <w:rPr>
                          <w:rFonts w:cs="Times New Roman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="00895015" w:rsidRPr="00895015">
                        <w:rPr>
                          <w:rFonts w:cs="Times New Roman"/>
                          <w:color w:val="000000"/>
                          <w:sz w:val="22"/>
                          <w:szCs w:val="22"/>
                        </w:rPr>
                        <w:t>Le candidat est invité à faire figurer toute trace de recherche, même incomplète ou non fructueuse, qu’il aura développée</w:t>
                      </w:r>
                      <w:r w:rsidR="00895015">
                        <w:rPr>
                          <w:rFonts w:cs="Times New Roman"/>
                          <w:color w:val="000000"/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:rsidR="0027392F" w:rsidRDefault="0027392F"/>
    <w:p w:rsidR="00C33802" w:rsidRDefault="00C33802"/>
    <w:tbl>
      <w:tblPr>
        <w:tblW w:w="9794" w:type="dxa"/>
        <w:tblInd w:w="-1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29"/>
        <w:gridCol w:w="4965"/>
      </w:tblGrid>
      <w:tr w:rsidR="002E5FAD" w:rsidRPr="002E5FAD">
        <w:trPr>
          <w:trHeight w:val="596"/>
        </w:trPr>
        <w:tc>
          <w:tcPr>
            <w:tcW w:w="482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E5FAD" w:rsidRPr="00E047F6" w:rsidRDefault="002E5FAD" w:rsidP="002E5FAD">
            <w:pPr>
              <w:rPr>
                <w:rFonts w:cs="Times New Roman"/>
                <w:b/>
                <w:color w:val="000000"/>
              </w:rPr>
            </w:pPr>
          </w:p>
        </w:tc>
        <w:tc>
          <w:tcPr>
            <w:tcW w:w="496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777715" w:rsidRPr="002E5FAD" w:rsidRDefault="00777715" w:rsidP="002E5FAD">
            <w:pPr>
              <w:jc w:val="right"/>
              <w:rPr>
                <w:rFonts w:cs="Times New Roman"/>
                <w:color w:val="000000"/>
                <w:sz w:val="18"/>
                <w:szCs w:val="18"/>
              </w:rPr>
            </w:pPr>
          </w:p>
        </w:tc>
      </w:tr>
    </w:tbl>
    <w:p w:rsidR="002E5FAD" w:rsidRDefault="002E5FAD" w:rsidP="002E5FAD">
      <w:pPr>
        <w:jc w:val="center"/>
        <w:rPr>
          <w:rFonts w:cs="Times New Roman"/>
          <w:color w:val="000000"/>
        </w:rPr>
      </w:pPr>
      <w:r w:rsidRPr="002E5FAD">
        <w:rPr>
          <w:rFonts w:cs="Times New Roman"/>
          <w:color w:val="000000"/>
        </w:rPr>
        <w:br/>
      </w:r>
    </w:p>
    <w:p w:rsidR="00777715" w:rsidRPr="002E5FAD" w:rsidRDefault="00777715" w:rsidP="002E5FAD">
      <w:pPr>
        <w:jc w:val="center"/>
        <w:rPr>
          <w:rFonts w:cs="Times New Roman"/>
          <w:b/>
          <w:bCs/>
          <w:color w:val="000000"/>
          <w:sz w:val="28"/>
          <w:szCs w:val="28"/>
        </w:rPr>
      </w:pPr>
    </w:p>
    <w:p w:rsidR="0032264C" w:rsidRDefault="00B6003C" w:rsidP="00B6003C">
      <w:pPr>
        <w:jc w:val="center"/>
        <w:rPr>
          <w:sz w:val="28"/>
        </w:rPr>
      </w:pPr>
      <w:r>
        <w:rPr>
          <w:sz w:val="28"/>
        </w:rPr>
        <w:br/>
      </w:r>
    </w:p>
    <w:p w:rsidR="006E465E" w:rsidRPr="00574EFA" w:rsidRDefault="00837717" w:rsidP="00B6003C">
      <w:pPr>
        <w:jc w:val="center"/>
      </w:pPr>
      <w:r w:rsidRPr="00B6003C">
        <w:rPr>
          <w:sz w:val="28"/>
        </w:rPr>
        <w:t>Réalisation d'</w:t>
      </w:r>
      <w:r w:rsidR="006E465E" w:rsidRPr="00B6003C">
        <w:rPr>
          <w:sz w:val="28"/>
        </w:rPr>
        <w:t>une hélice de drone</w:t>
      </w:r>
    </w:p>
    <w:p w:rsidR="00574EFA" w:rsidRDefault="00574EFA">
      <w:pPr>
        <w:rPr>
          <w:rFonts w:cs="Times New Roman"/>
          <w:color w:val="000000"/>
        </w:rPr>
      </w:pPr>
    </w:p>
    <w:p w:rsidR="00DA55E1" w:rsidRPr="009C7E48" w:rsidRDefault="001E29A0" w:rsidP="00D34A4F">
      <w:pPr>
        <w:rPr>
          <w:rFonts w:cs="Times New Roman"/>
          <w:szCs w:val="18"/>
        </w:rPr>
      </w:pPr>
      <w:r>
        <w:rPr>
          <w:rFonts w:cs="Times New Roman"/>
          <w:color w:val="000000"/>
          <w:szCs w:val="18"/>
        </w:rPr>
        <w:t>Une entreprise est chargée de réaliser par moulage des hélices de mini-drones dans un nouveau matériau plastique.</w:t>
      </w:r>
      <w:r w:rsidR="00D34A4F">
        <w:rPr>
          <w:rFonts w:cs="Times New Roman"/>
          <w:color w:val="000000"/>
          <w:szCs w:val="18"/>
        </w:rPr>
        <w:t xml:space="preserve"> </w:t>
      </w:r>
      <w:r w:rsidRPr="009C7E48">
        <w:rPr>
          <w:rFonts w:cs="Times New Roman"/>
          <w:szCs w:val="18"/>
        </w:rPr>
        <w:t xml:space="preserve">La fabrication s'effectue par injection </w:t>
      </w:r>
      <w:r w:rsidR="001F591E" w:rsidRPr="009C7E48">
        <w:rPr>
          <w:rFonts w:cs="Times New Roman"/>
          <w:szCs w:val="18"/>
        </w:rPr>
        <w:t>d</w:t>
      </w:r>
      <w:r w:rsidR="009C7E48">
        <w:rPr>
          <w:rFonts w:cs="Times New Roman"/>
          <w:szCs w:val="18"/>
        </w:rPr>
        <w:t>e</w:t>
      </w:r>
      <w:r w:rsidR="001F591E" w:rsidRPr="009C7E48">
        <w:rPr>
          <w:rFonts w:cs="Times New Roman"/>
          <w:szCs w:val="18"/>
        </w:rPr>
        <w:t xml:space="preserve"> plastique fondu </w:t>
      </w:r>
      <w:r w:rsidRPr="009C7E48">
        <w:rPr>
          <w:rFonts w:cs="Times New Roman"/>
          <w:szCs w:val="18"/>
        </w:rPr>
        <w:t>dans un moule</w:t>
      </w:r>
      <w:r w:rsidR="00DA55E1" w:rsidRPr="009C7E48">
        <w:rPr>
          <w:rFonts w:cs="Times New Roman"/>
          <w:szCs w:val="18"/>
        </w:rPr>
        <w:t>.</w:t>
      </w:r>
    </w:p>
    <w:p w:rsidR="009C7E48" w:rsidRDefault="00DA55E1" w:rsidP="001E29A0">
      <w:pPr>
        <w:spacing w:before="120"/>
        <w:rPr>
          <w:rFonts w:cs="Times New Roman"/>
          <w:szCs w:val="18"/>
        </w:rPr>
      </w:pPr>
      <w:r w:rsidRPr="009C7E48">
        <w:rPr>
          <w:rFonts w:cs="Times New Roman"/>
          <w:szCs w:val="18"/>
        </w:rPr>
        <w:t xml:space="preserve">Lors cette production, le moule est maintenu à une température </w:t>
      </w:r>
      <w:r w:rsidR="0030092A" w:rsidRPr="0030092A">
        <w:rPr>
          <w:rFonts w:cs="Times New Roman"/>
          <w:szCs w:val="18"/>
        </w:rPr>
        <w:sym w:font="Symbol" w:char="F071"/>
      </w:r>
      <w:r w:rsidRPr="009C7E48">
        <w:rPr>
          <w:rFonts w:cs="Times New Roman"/>
          <w:szCs w:val="18"/>
        </w:rPr>
        <w:t xml:space="preserve"> constante (</w:t>
      </w:r>
      <w:r w:rsidR="0030092A">
        <w:rPr>
          <w:rFonts w:cs="Times New Roman"/>
          <w:szCs w:val="18"/>
        </w:rPr>
        <w:t xml:space="preserve"> </w:t>
      </w:r>
      <w:r w:rsidR="0030092A" w:rsidRPr="0030092A">
        <w:rPr>
          <w:rFonts w:cs="Times New Roman"/>
          <w:szCs w:val="18"/>
        </w:rPr>
        <w:sym w:font="Symbol" w:char="F071"/>
      </w:r>
      <w:r w:rsidR="009C7E48">
        <w:rPr>
          <w:rFonts w:cs="Times New Roman"/>
          <w:szCs w:val="18"/>
        </w:rPr>
        <w:t xml:space="preserve"> &lt; 240</w:t>
      </w:r>
      <w:r w:rsidR="005A55AB">
        <w:rPr>
          <w:rFonts w:cs="Times New Roman"/>
          <w:szCs w:val="18"/>
        </w:rPr>
        <w:t xml:space="preserve"> </w:t>
      </w:r>
      <w:r w:rsidR="009C7E48">
        <w:rPr>
          <w:rFonts w:cs="Times New Roman"/>
          <w:szCs w:val="18"/>
        </w:rPr>
        <w:t>°C).</w:t>
      </w:r>
    </w:p>
    <w:p w:rsidR="001E29A0" w:rsidRPr="009C7E48" w:rsidRDefault="009C7E48" w:rsidP="001E29A0">
      <w:pPr>
        <w:spacing w:before="120"/>
        <w:rPr>
          <w:rFonts w:cs="Times New Roman"/>
          <w:b/>
          <w:szCs w:val="18"/>
        </w:rPr>
      </w:pPr>
      <w:r>
        <w:rPr>
          <w:rFonts w:cs="Times New Roman"/>
          <w:szCs w:val="18"/>
        </w:rPr>
        <w:t>Le matériau plastique</w:t>
      </w:r>
      <w:r w:rsidR="00DA55E1" w:rsidRPr="009C7E48">
        <w:rPr>
          <w:rFonts w:cs="Times New Roman"/>
          <w:szCs w:val="18"/>
        </w:rPr>
        <w:t xml:space="preserve"> est chauffé à une température initiale de 240</w:t>
      </w:r>
      <w:r w:rsidR="005A55AB">
        <w:rPr>
          <w:rFonts w:cs="Times New Roman"/>
          <w:szCs w:val="18"/>
        </w:rPr>
        <w:t xml:space="preserve"> </w:t>
      </w:r>
      <w:r w:rsidR="00DA55E1" w:rsidRPr="009C7E48">
        <w:rPr>
          <w:rFonts w:cs="Times New Roman"/>
          <w:szCs w:val="18"/>
        </w:rPr>
        <w:t>°C avant d’être introduit dans le moule</w:t>
      </w:r>
      <w:r w:rsidR="005A55AB">
        <w:rPr>
          <w:rFonts w:cs="Times New Roman"/>
          <w:szCs w:val="18"/>
        </w:rPr>
        <w:t>.</w:t>
      </w:r>
      <w:r w:rsidR="001E29A0" w:rsidRPr="009C7E48">
        <w:rPr>
          <w:rFonts w:cs="Times New Roman"/>
          <w:szCs w:val="18"/>
        </w:rPr>
        <w:t xml:space="preserve">   </w:t>
      </w:r>
      <w:r w:rsidR="001E29A0" w:rsidRPr="005A55AB">
        <w:rPr>
          <w:rFonts w:cs="Times New Roman"/>
          <w:b/>
          <w:color w:val="2F5496" w:themeColor="accent5" w:themeShade="BF"/>
          <w:szCs w:val="18"/>
        </w:rPr>
        <w:t>Condition (C</w:t>
      </w:r>
      <w:r w:rsidR="001E29A0" w:rsidRPr="005A55AB">
        <w:rPr>
          <w:rFonts w:cs="Times New Roman"/>
          <w:b/>
          <w:color w:val="2F5496" w:themeColor="accent5" w:themeShade="BF"/>
          <w:szCs w:val="18"/>
          <w:vertAlign w:val="subscript"/>
        </w:rPr>
        <w:t>1</w:t>
      </w:r>
      <w:r w:rsidR="005A55AB" w:rsidRPr="005A55AB">
        <w:rPr>
          <w:rFonts w:cs="Times New Roman"/>
          <w:b/>
          <w:color w:val="2F5496" w:themeColor="accent5" w:themeShade="BF"/>
          <w:szCs w:val="18"/>
        </w:rPr>
        <w:t>)</w:t>
      </w:r>
    </w:p>
    <w:p w:rsidR="00552587" w:rsidRDefault="00DA55E1" w:rsidP="001E29A0">
      <w:pPr>
        <w:spacing w:before="120"/>
      </w:pPr>
      <w:r w:rsidRPr="009C7E48">
        <w:rPr>
          <w:rFonts w:cs="Times New Roman"/>
          <w:szCs w:val="18"/>
        </w:rPr>
        <w:t>Une fois inject</w:t>
      </w:r>
      <w:r w:rsidR="006E465E">
        <w:rPr>
          <w:rFonts w:cs="Times New Roman"/>
          <w:szCs w:val="18"/>
        </w:rPr>
        <w:t xml:space="preserve">é dans le moule, </w:t>
      </w:r>
      <w:r w:rsidR="005B1FC0">
        <w:rPr>
          <w:rFonts w:cs="Times New Roman"/>
          <w:szCs w:val="18"/>
        </w:rPr>
        <w:t>le matériau</w:t>
      </w:r>
      <w:r w:rsidRPr="009C7E48">
        <w:rPr>
          <w:rFonts w:cs="Times New Roman"/>
          <w:szCs w:val="18"/>
        </w:rPr>
        <w:t xml:space="preserve"> plastique </w:t>
      </w:r>
      <w:r w:rsidR="00E644EF">
        <w:rPr>
          <w:rFonts w:cs="Times New Roman"/>
          <w:szCs w:val="18"/>
        </w:rPr>
        <w:t>refroidit</w:t>
      </w:r>
      <w:r w:rsidRPr="009C7E48">
        <w:rPr>
          <w:rFonts w:cs="Times New Roman"/>
          <w:szCs w:val="18"/>
        </w:rPr>
        <w:t>.</w:t>
      </w:r>
      <w:r w:rsidR="005B1FC0">
        <w:rPr>
          <w:rFonts w:cs="Times New Roman"/>
          <w:szCs w:val="18"/>
        </w:rPr>
        <w:t xml:space="preserve"> On note </w:t>
      </w:r>
      <w:r w:rsidR="005B1FC0">
        <w:rPr>
          <w:rFonts w:cs="Times New Roman"/>
          <w:i/>
          <w:szCs w:val="18"/>
        </w:rPr>
        <w:t xml:space="preserve">f </w:t>
      </w:r>
      <w:r w:rsidR="005B1FC0" w:rsidRPr="005B1FC0">
        <w:t>(</w:t>
      </w:r>
      <w:r w:rsidR="005B1FC0">
        <w:rPr>
          <w:i/>
        </w:rPr>
        <w:t>t</w:t>
      </w:r>
      <w:r w:rsidR="005B1FC0" w:rsidRPr="005B1FC0">
        <w:t>)</w:t>
      </w:r>
      <w:r w:rsidRPr="009C7E48">
        <w:rPr>
          <w:rFonts w:cs="Times New Roman"/>
          <w:szCs w:val="18"/>
        </w:rPr>
        <w:t xml:space="preserve"> </w:t>
      </w:r>
      <w:r w:rsidR="00552587">
        <w:rPr>
          <w:rFonts w:cs="Times New Roman"/>
          <w:szCs w:val="18"/>
        </w:rPr>
        <w:t>sa température (</w:t>
      </w:r>
      <w:r w:rsidR="005A55AB">
        <w:rPr>
          <w:rFonts w:cs="Times New Roman"/>
          <w:szCs w:val="18"/>
        </w:rPr>
        <w:t xml:space="preserve">exprimée </w:t>
      </w:r>
      <w:r w:rsidR="00552587">
        <w:rPr>
          <w:rFonts w:cs="Times New Roman"/>
          <w:szCs w:val="18"/>
        </w:rPr>
        <w:t>en</w:t>
      </w:r>
      <w:r w:rsidR="005A55AB">
        <w:rPr>
          <w:rFonts w:cs="Times New Roman"/>
          <w:szCs w:val="18"/>
        </w:rPr>
        <w:t xml:space="preserve"> °C</w:t>
      </w:r>
      <w:r w:rsidR="00552587">
        <w:rPr>
          <w:rFonts w:cs="Times New Roman"/>
          <w:szCs w:val="18"/>
        </w:rPr>
        <w:t xml:space="preserve">) </w:t>
      </w:r>
      <w:r w:rsidR="00552587" w:rsidRPr="00121A2A">
        <w:rPr>
          <w:rFonts w:cs="Times New Roman"/>
          <w:szCs w:val="18"/>
        </w:rPr>
        <w:t>en fonctio</w:t>
      </w:r>
      <w:r w:rsidR="00552587">
        <w:rPr>
          <w:rFonts w:cs="Times New Roman"/>
          <w:szCs w:val="18"/>
        </w:rPr>
        <w:t>n</w:t>
      </w:r>
      <w:r w:rsidR="005A55AB">
        <w:rPr>
          <w:rFonts w:cs="Times New Roman"/>
          <w:szCs w:val="18"/>
        </w:rPr>
        <w:t xml:space="preserve"> du temps (exprimé en secondes).</w:t>
      </w:r>
    </w:p>
    <w:p w:rsidR="00C04E52" w:rsidRPr="009C7E48" w:rsidRDefault="00DA55E1" w:rsidP="001E29A0">
      <w:pPr>
        <w:spacing w:before="120"/>
        <w:rPr>
          <w:rFonts w:cs="Times New Roman"/>
          <w:szCs w:val="18"/>
        </w:rPr>
      </w:pPr>
      <w:r w:rsidRPr="00552587">
        <w:t>On</w:t>
      </w:r>
      <w:r w:rsidRPr="009C7E48">
        <w:rPr>
          <w:rFonts w:cs="Times New Roman"/>
          <w:szCs w:val="18"/>
        </w:rPr>
        <w:t xml:space="preserve"> estime que p</w:t>
      </w:r>
      <w:r w:rsidR="001E29A0" w:rsidRPr="009C7E48">
        <w:rPr>
          <w:rFonts w:cs="Times New Roman"/>
          <w:szCs w:val="18"/>
        </w:rPr>
        <w:t>our être utilisable, le matériau plastique ne doit pas avoir perdu plus de 20</w:t>
      </w:r>
      <w:r w:rsidR="00552587">
        <w:rPr>
          <w:rFonts w:cs="Times New Roman"/>
          <w:szCs w:val="18"/>
        </w:rPr>
        <w:t xml:space="preserve"> </w:t>
      </w:r>
      <w:r w:rsidR="001E29A0" w:rsidRPr="009C7E48">
        <w:rPr>
          <w:rFonts w:cs="Times New Roman"/>
          <w:szCs w:val="18"/>
        </w:rPr>
        <w:t xml:space="preserve">% de sa température initiale lors des 3 premières secondes du refroidissement. </w:t>
      </w:r>
      <w:r w:rsidR="005A55AB">
        <w:rPr>
          <w:rFonts w:cs="Times New Roman"/>
          <w:szCs w:val="18"/>
        </w:rPr>
        <w:t xml:space="preserve">    </w:t>
      </w:r>
      <w:r w:rsidR="001E29A0" w:rsidRPr="005A55AB">
        <w:rPr>
          <w:rFonts w:cs="Times New Roman"/>
          <w:b/>
          <w:color w:val="2F5496" w:themeColor="accent5" w:themeShade="BF"/>
          <w:szCs w:val="18"/>
        </w:rPr>
        <w:t>Condition (C</w:t>
      </w:r>
      <w:r w:rsidR="001E29A0" w:rsidRPr="005A55AB">
        <w:rPr>
          <w:rFonts w:cs="Times New Roman"/>
          <w:b/>
          <w:color w:val="2F5496" w:themeColor="accent5" w:themeShade="BF"/>
          <w:szCs w:val="18"/>
          <w:vertAlign w:val="subscript"/>
        </w:rPr>
        <w:t>2</w:t>
      </w:r>
      <w:r w:rsidR="001E29A0" w:rsidRPr="005A55AB">
        <w:rPr>
          <w:rFonts w:cs="Times New Roman"/>
          <w:b/>
          <w:color w:val="2F5496" w:themeColor="accent5" w:themeShade="BF"/>
          <w:szCs w:val="18"/>
        </w:rPr>
        <w:t>)</w:t>
      </w:r>
    </w:p>
    <w:p w:rsidR="0030092A" w:rsidRDefault="0030092A" w:rsidP="0030092A">
      <w:pPr>
        <w:spacing w:before="120"/>
        <w:rPr>
          <w:rFonts w:cs="Times New Roman"/>
          <w:color w:val="000000"/>
          <w:szCs w:val="18"/>
        </w:rPr>
      </w:pPr>
      <w:r w:rsidRPr="007A0540">
        <w:rPr>
          <w:rFonts w:cs="Times New Roman"/>
          <w:b/>
          <w:bCs/>
          <w:color w:val="000000"/>
          <w:szCs w:val="18"/>
        </w:rPr>
        <w:t xml:space="preserve">Partie </w:t>
      </w:r>
      <w:r>
        <w:rPr>
          <w:rFonts w:cs="Times New Roman"/>
          <w:b/>
          <w:bCs/>
          <w:color w:val="000000"/>
          <w:szCs w:val="18"/>
        </w:rPr>
        <w:t>A</w:t>
      </w:r>
    </w:p>
    <w:p w:rsidR="001E29A0" w:rsidRDefault="001E29A0" w:rsidP="001E29A0">
      <w:pPr>
        <w:spacing w:before="120"/>
        <w:rPr>
          <w:rFonts w:cs="Times New Roman"/>
          <w:szCs w:val="18"/>
        </w:rPr>
      </w:pPr>
      <w:r>
        <w:rPr>
          <w:rFonts w:cs="Times New Roman"/>
          <w:color w:val="000000"/>
          <w:szCs w:val="18"/>
        </w:rPr>
        <w:t xml:space="preserve">On a testé la fabrication de ces hélices </w:t>
      </w:r>
      <w:r w:rsidR="00936D87">
        <w:rPr>
          <w:rFonts w:cs="Times New Roman"/>
          <w:color w:val="000000"/>
          <w:szCs w:val="18"/>
        </w:rPr>
        <w:t>à</w:t>
      </w:r>
      <w:r>
        <w:rPr>
          <w:rFonts w:cs="Times New Roman"/>
          <w:color w:val="000000"/>
          <w:szCs w:val="18"/>
        </w:rPr>
        <w:t xml:space="preserve"> trois températures </w:t>
      </w:r>
      <w:r w:rsidR="00635476">
        <w:rPr>
          <w:rFonts w:cs="Times New Roman"/>
          <w:color w:val="000000"/>
          <w:szCs w:val="18"/>
        </w:rPr>
        <w:t xml:space="preserve">différentes </w:t>
      </w:r>
      <w:r w:rsidR="00936D87">
        <w:rPr>
          <w:rFonts w:cs="Times New Roman"/>
          <w:color w:val="000000"/>
          <w:szCs w:val="18"/>
        </w:rPr>
        <w:t>du moule</w:t>
      </w:r>
      <w:r w:rsidR="00A40439">
        <w:rPr>
          <w:rFonts w:cs="Times New Roman"/>
          <w:color w:val="000000"/>
          <w:szCs w:val="18"/>
        </w:rPr>
        <w:t xml:space="preserve"> </w:t>
      </w:r>
      <w:r w:rsidR="00E7114E">
        <w:rPr>
          <w:rFonts w:cs="Times New Roman"/>
          <w:color w:val="000000"/>
          <w:szCs w:val="18"/>
        </w:rPr>
        <w:t>:</w:t>
      </w:r>
      <w:r>
        <w:rPr>
          <w:rFonts w:cs="Times New Roman"/>
          <w:color w:val="000000"/>
          <w:szCs w:val="1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Cs w:val="18"/>
              </w:rPr>
            </m:ctrlPr>
          </m:sSubPr>
          <m:e>
            <m:r>
              <w:rPr>
                <w:rFonts w:ascii="Cambria Math" w:hAnsi="Cambria Math" w:cs="Times New Roman"/>
                <w:i/>
                <w:szCs w:val="18"/>
              </w:rPr>
              <w:sym w:font="Symbol" w:char="F071"/>
            </m:r>
          </m:e>
          <m:sub>
            <m:r>
              <w:rPr>
                <w:rFonts w:ascii="Cambria Math" w:hAnsi="Cambria Math" w:cs="Times New Roman"/>
                <w:szCs w:val="18"/>
              </w:rPr>
              <m:t>1</m:t>
            </m:r>
          </m:sub>
        </m:sSub>
      </m:oMath>
      <w:r w:rsidR="00386715">
        <w:rPr>
          <w:rFonts w:cs="Times New Roman"/>
          <w:szCs w:val="18"/>
        </w:rPr>
        <w:t xml:space="preserve"> </w:t>
      </w:r>
      <w:r w:rsidR="005A55AB" w:rsidRPr="009C7E48">
        <w:rPr>
          <w:rFonts w:cs="Times New Roman"/>
          <w:szCs w:val="1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Cs w:val="18"/>
              </w:rPr>
            </m:ctrlPr>
          </m:sSubPr>
          <m:e>
            <m:r>
              <w:rPr>
                <w:rFonts w:ascii="Cambria Math" w:hAnsi="Cambria Math" w:cs="Times New Roman"/>
                <w:szCs w:val="18"/>
              </w:rPr>
              <m:t>θ</m:t>
            </m:r>
          </m:e>
          <m:sub>
            <m:r>
              <w:rPr>
                <w:rFonts w:ascii="Cambria Math" w:hAnsi="Cambria Math" w:cs="Times New Roman"/>
                <w:szCs w:val="18"/>
              </w:rPr>
              <m:t>2</m:t>
            </m:r>
          </m:sub>
        </m:sSub>
      </m:oMath>
      <w:r w:rsidR="00386715">
        <w:rPr>
          <w:rFonts w:cs="Times New Roman"/>
          <w:szCs w:val="18"/>
        </w:rPr>
        <w:t xml:space="preserve"> </w:t>
      </w:r>
      <w:r w:rsidR="005A55AB" w:rsidRPr="009C7E48">
        <w:rPr>
          <w:rFonts w:cs="Times New Roman"/>
          <w:szCs w:val="18"/>
        </w:rPr>
        <w:t xml:space="preserve">et </w:t>
      </w:r>
      <m:oMath>
        <m:sSub>
          <m:sSubPr>
            <m:ctrlPr>
              <w:rPr>
                <w:rFonts w:ascii="Cambria Math" w:hAnsi="Cambria Math" w:cs="Times New Roman"/>
                <w:i/>
                <w:szCs w:val="18"/>
              </w:rPr>
            </m:ctrlPr>
          </m:sSubPr>
          <m:e>
            <m:r>
              <w:rPr>
                <w:rFonts w:ascii="Cambria Math" w:hAnsi="Cambria Math" w:cs="Times New Roman"/>
                <w:i/>
                <w:szCs w:val="18"/>
              </w:rPr>
              <w:sym w:font="Symbol" w:char="F071"/>
            </m:r>
          </m:e>
          <m:sub>
            <m:r>
              <w:rPr>
                <w:rFonts w:ascii="Cambria Math" w:hAnsi="Cambria Math" w:cs="Times New Roman"/>
                <w:szCs w:val="18"/>
              </w:rPr>
              <m:t>3</m:t>
            </m:r>
          </m:sub>
        </m:sSub>
      </m:oMath>
      <w:r w:rsidR="001F591E" w:rsidRPr="009C7E48">
        <w:rPr>
          <w:rFonts w:cs="Times New Roman"/>
          <w:szCs w:val="18"/>
        </w:rPr>
        <w:t>.</w:t>
      </w:r>
      <w:r w:rsidR="00864475">
        <w:rPr>
          <w:rFonts w:cs="Times New Roman"/>
          <w:szCs w:val="18"/>
        </w:rPr>
        <w:br/>
      </w:r>
      <w:r w:rsidRPr="009C7E48">
        <w:rPr>
          <w:rFonts w:cs="Times New Roman"/>
          <w:szCs w:val="18"/>
        </w:rPr>
        <w:t xml:space="preserve">Des séries de mesures ont permis de réaliser les trois courbes </w:t>
      </w:r>
      <w:r w:rsidR="00295D9D">
        <w:rPr>
          <w:rFonts w:cs="Times New Roman"/>
          <w:szCs w:val="18"/>
        </w:rPr>
        <w:t>qui figurent</w:t>
      </w:r>
      <w:r w:rsidR="00051820">
        <w:rPr>
          <w:rFonts w:cs="Times New Roman"/>
          <w:szCs w:val="18"/>
        </w:rPr>
        <w:t xml:space="preserve"> en </w:t>
      </w:r>
      <w:r w:rsidR="00864475" w:rsidRPr="00864475">
        <w:rPr>
          <w:rFonts w:cs="Times New Roman"/>
          <w:b/>
          <w:color w:val="2F5496" w:themeColor="accent5" w:themeShade="BF"/>
          <w:szCs w:val="18"/>
        </w:rPr>
        <w:t>Annexe P</w:t>
      </w:r>
      <w:r w:rsidR="00051820" w:rsidRPr="00864475">
        <w:rPr>
          <w:rFonts w:cs="Times New Roman"/>
          <w:b/>
          <w:color w:val="2F5496" w:themeColor="accent5" w:themeShade="BF"/>
          <w:szCs w:val="18"/>
        </w:rPr>
        <w:t>age 5</w:t>
      </w:r>
      <w:r w:rsidR="00936D87">
        <w:rPr>
          <w:rFonts w:cs="Times New Roman"/>
          <w:szCs w:val="18"/>
        </w:rPr>
        <w:t>,</w:t>
      </w:r>
      <w:r w:rsidR="009C7E48" w:rsidRPr="009C7E48">
        <w:rPr>
          <w:rFonts w:cs="Times New Roman"/>
          <w:szCs w:val="18"/>
        </w:rPr>
        <w:t xml:space="preserve"> </w:t>
      </w:r>
      <w:r w:rsidR="005C6992">
        <w:rPr>
          <w:rFonts w:cs="Times New Roman"/>
          <w:szCs w:val="18"/>
        </w:rPr>
        <w:t>modélis</w:t>
      </w:r>
      <w:r w:rsidR="00295D9D">
        <w:rPr>
          <w:rFonts w:cs="Times New Roman"/>
          <w:szCs w:val="18"/>
        </w:rPr>
        <w:t>a</w:t>
      </w:r>
      <w:r w:rsidR="005C6992">
        <w:rPr>
          <w:rFonts w:cs="Times New Roman"/>
          <w:szCs w:val="18"/>
        </w:rPr>
        <w:t>nt la</w:t>
      </w:r>
      <w:r w:rsidRPr="009C7E48">
        <w:rPr>
          <w:rFonts w:cs="Times New Roman"/>
          <w:szCs w:val="18"/>
        </w:rPr>
        <w:t xml:space="preserve"> </w:t>
      </w:r>
      <w:r w:rsidR="005C6992">
        <w:rPr>
          <w:rFonts w:cs="Times New Roman"/>
          <w:szCs w:val="18"/>
        </w:rPr>
        <w:t xml:space="preserve">température </w:t>
      </w:r>
      <w:r w:rsidR="001F591E" w:rsidRPr="009C7E48">
        <w:rPr>
          <w:rFonts w:cs="Times New Roman"/>
          <w:szCs w:val="18"/>
        </w:rPr>
        <w:t xml:space="preserve">du matériau plastique </w:t>
      </w:r>
      <w:r w:rsidR="00503DB8" w:rsidRPr="009C7E48">
        <w:rPr>
          <w:rFonts w:cs="Times New Roman"/>
          <w:szCs w:val="18"/>
        </w:rPr>
        <w:t xml:space="preserve">après son injection dans le moule. </w:t>
      </w:r>
    </w:p>
    <w:p w:rsidR="00B6003C" w:rsidRPr="009C7E48" w:rsidRDefault="00B6003C" w:rsidP="001E29A0">
      <w:pPr>
        <w:spacing w:before="120"/>
        <w:rPr>
          <w:rFonts w:cs="Times New Roman"/>
          <w:szCs w:val="18"/>
        </w:rPr>
      </w:pPr>
    </w:p>
    <w:p w:rsidR="001E29A0" w:rsidRPr="00936D87" w:rsidRDefault="001E29A0" w:rsidP="00936D87">
      <w:pPr>
        <w:pStyle w:val="Paragraphedeliste"/>
        <w:numPr>
          <w:ilvl w:val="0"/>
          <w:numId w:val="6"/>
        </w:numPr>
        <w:spacing w:before="120"/>
        <w:rPr>
          <w:rFonts w:cs="Times New Roman"/>
          <w:szCs w:val="18"/>
        </w:rPr>
      </w:pPr>
      <w:r w:rsidRPr="00936D87">
        <w:rPr>
          <w:rFonts w:cs="Times New Roman"/>
          <w:b/>
          <w:bCs/>
          <w:color w:val="000000"/>
          <w:szCs w:val="18"/>
        </w:rPr>
        <w:t xml:space="preserve"> </w:t>
      </w:r>
      <w:r w:rsidR="00EB00AE" w:rsidRPr="00B578C5">
        <w:rPr>
          <w:rFonts w:cs="Times New Roman"/>
          <w:bCs/>
          <w:color w:val="000000"/>
          <w:szCs w:val="18"/>
        </w:rPr>
        <w:t>a</w:t>
      </w:r>
      <w:r w:rsidR="00EB00AE" w:rsidRPr="00936D87">
        <w:rPr>
          <w:rFonts w:cs="Times New Roman"/>
          <w:bCs/>
          <w:color w:val="000000"/>
          <w:szCs w:val="18"/>
        </w:rPr>
        <w:t>)</w:t>
      </w:r>
      <w:r w:rsidR="00EB00AE" w:rsidRPr="00936D87">
        <w:rPr>
          <w:rFonts w:cs="Times New Roman"/>
          <w:b/>
          <w:bCs/>
          <w:color w:val="000000"/>
          <w:szCs w:val="18"/>
        </w:rPr>
        <w:t xml:space="preserve"> </w:t>
      </w:r>
      <w:r w:rsidRPr="00936D87">
        <w:rPr>
          <w:rFonts w:cs="Times New Roman"/>
          <w:color w:val="000000"/>
          <w:szCs w:val="18"/>
        </w:rPr>
        <w:t xml:space="preserve">Les trois </w:t>
      </w:r>
      <w:r w:rsidR="009008C2" w:rsidRPr="00936D87">
        <w:rPr>
          <w:rFonts w:cs="Times New Roman"/>
          <w:color w:val="000000"/>
          <w:szCs w:val="18"/>
        </w:rPr>
        <w:t>courbes</w:t>
      </w:r>
      <w:r w:rsidRPr="00936D87">
        <w:rPr>
          <w:rFonts w:cs="Times New Roman"/>
          <w:color w:val="000000"/>
          <w:szCs w:val="18"/>
        </w:rPr>
        <w:t xml:space="preserve"> satisfont-elles </w:t>
      </w:r>
      <w:r w:rsidR="00EB00AE" w:rsidRPr="00936D87">
        <w:rPr>
          <w:rFonts w:cs="Times New Roman"/>
          <w:color w:val="000000"/>
          <w:szCs w:val="18"/>
        </w:rPr>
        <w:t xml:space="preserve">à la </w:t>
      </w:r>
      <w:r w:rsidR="00EB00AE" w:rsidRPr="00936D87">
        <w:rPr>
          <w:rFonts w:cs="Times New Roman"/>
          <w:szCs w:val="18"/>
        </w:rPr>
        <w:t xml:space="preserve">condition </w:t>
      </w:r>
      <w:r w:rsidR="00C04E52" w:rsidRPr="00936D87">
        <w:rPr>
          <w:rFonts w:cs="Times New Roman"/>
          <w:szCs w:val="18"/>
        </w:rPr>
        <w:t xml:space="preserve">de température </w:t>
      </w:r>
      <w:r w:rsidR="00EB00AE" w:rsidRPr="00485CAE">
        <w:rPr>
          <w:rFonts w:cs="Times New Roman"/>
          <w:b/>
          <w:color w:val="2F5496" w:themeColor="accent5" w:themeShade="BF"/>
          <w:szCs w:val="18"/>
        </w:rPr>
        <w:t>(C</w:t>
      </w:r>
      <w:r w:rsidR="00EB00AE" w:rsidRPr="00485CAE">
        <w:rPr>
          <w:rFonts w:cs="Times New Roman"/>
          <w:b/>
          <w:color w:val="2F5496" w:themeColor="accent5" w:themeShade="BF"/>
          <w:szCs w:val="18"/>
          <w:vertAlign w:val="subscript"/>
        </w:rPr>
        <w:t>1</w:t>
      </w:r>
      <w:r w:rsidR="00EB00AE" w:rsidRPr="00485CAE">
        <w:rPr>
          <w:rFonts w:cs="Times New Roman"/>
          <w:b/>
          <w:color w:val="2F5496" w:themeColor="accent5" w:themeShade="BF"/>
          <w:szCs w:val="18"/>
        </w:rPr>
        <w:t>)</w:t>
      </w:r>
      <w:r w:rsidR="00C04E52" w:rsidRPr="00485CAE">
        <w:rPr>
          <w:rFonts w:cs="Times New Roman"/>
          <w:b/>
          <w:color w:val="2F5496" w:themeColor="accent5" w:themeShade="BF"/>
          <w:szCs w:val="18"/>
        </w:rPr>
        <w:t xml:space="preserve"> </w:t>
      </w:r>
      <w:r w:rsidR="00EB00AE" w:rsidRPr="00936D87">
        <w:rPr>
          <w:rFonts w:cs="Times New Roman"/>
          <w:szCs w:val="18"/>
        </w:rPr>
        <w:t>?</w:t>
      </w:r>
      <w:r w:rsidRPr="00936D87">
        <w:rPr>
          <w:rFonts w:cs="Times New Roman"/>
          <w:szCs w:val="18"/>
        </w:rPr>
        <w:t xml:space="preserve"> </w:t>
      </w:r>
      <w:r w:rsidR="00562FE1">
        <w:rPr>
          <w:rFonts w:cs="Times New Roman"/>
          <w:szCs w:val="18"/>
        </w:rPr>
        <w:t>Justifiez votre</w:t>
      </w:r>
      <w:r w:rsidRPr="00936D87">
        <w:rPr>
          <w:rFonts w:cs="Times New Roman"/>
          <w:szCs w:val="18"/>
        </w:rPr>
        <w:t xml:space="preserve"> réponse.</w:t>
      </w:r>
    </w:p>
    <w:p w:rsidR="00EB00AE" w:rsidRDefault="00EB00AE" w:rsidP="00EB00AE">
      <w:pPr>
        <w:rPr>
          <w:rFonts w:cs="Times New Roman"/>
          <w:szCs w:val="18"/>
        </w:rPr>
      </w:pPr>
    </w:p>
    <w:p w:rsidR="00562FE1" w:rsidRDefault="00562FE1" w:rsidP="00EB00AE">
      <w:pPr>
        <w:rPr>
          <w:rFonts w:cs="Times New Roman"/>
          <w:szCs w:val="18"/>
        </w:rPr>
      </w:pPr>
    </w:p>
    <w:p w:rsidR="00562FE1" w:rsidRDefault="00562FE1" w:rsidP="00EB00AE">
      <w:pPr>
        <w:rPr>
          <w:rFonts w:cs="Times New Roman"/>
          <w:szCs w:val="18"/>
        </w:rPr>
      </w:pPr>
    </w:p>
    <w:p w:rsidR="00D34A4F" w:rsidRDefault="00D34A4F" w:rsidP="00EB00AE">
      <w:pPr>
        <w:rPr>
          <w:rFonts w:cs="Times New Roman"/>
          <w:szCs w:val="18"/>
        </w:rPr>
      </w:pPr>
    </w:p>
    <w:p w:rsidR="00562FE1" w:rsidRDefault="00562FE1" w:rsidP="00EB00AE">
      <w:pPr>
        <w:rPr>
          <w:rFonts w:cs="Times New Roman"/>
          <w:szCs w:val="18"/>
        </w:rPr>
      </w:pPr>
    </w:p>
    <w:p w:rsidR="00562FE1" w:rsidRDefault="00562FE1" w:rsidP="00EB00AE">
      <w:pPr>
        <w:rPr>
          <w:rFonts w:cs="Times New Roman"/>
          <w:szCs w:val="18"/>
        </w:rPr>
      </w:pPr>
    </w:p>
    <w:p w:rsidR="00562FE1" w:rsidRPr="009C7E48" w:rsidRDefault="00562FE1" w:rsidP="00EB00AE">
      <w:pPr>
        <w:rPr>
          <w:rFonts w:cs="Times New Roman"/>
          <w:szCs w:val="18"/>
        </w:rPr>
      </w:pPr>
    </w:p>
    <w:p w:rsidR="00562FE1" w:rsidRPr="00936D87" w:rsidRDefault="00EB00AE" w:rsidP="00562FE1">
      <w:pPr>
        <w:pStyle w:val="Paragraphedeliste"/>
        <w:spacing w:before="120"/>
        <w:ind w:left="360"/>
        <w:rPr>
          <w:rFonts w:cs="Times New Roman"/>
          <w:szCs w:val="18"/>
        </w:rPr>
      </w:pPr>
      <w:r w:rsidRPr="00B578C5">
        <w:rPr>
          <w:rFonts w:cs="Times New Roman"/>
          <w:szCs w:val="18"/>
        </w:rPr>
        <w:t>b</w:t>
      </w:r>
      <w:r w:rsidRPr="009C7E48">
        <w:rPr>
          <w:rFonts w:cs="Times New Roman"/>
          <w:szCs w:val="18"/>
        </w:rPr>
        <w:t xml:space="preserve">) Les trois </w:t>
      </w:r>
      <w:r w:rsidR="009008C2" w:rsidRPr="009C7E48">
        <w:rPr>
          <w:rFonts w:cs="Times New Roman"/>
          <w:szCs w:val="18"/>
        </w:rPr>
        <w:t>courbes</w:t>
      </w:r>
      <w:r w:rsidRPr="009C7E48">
        <w:rPr>
          <w:rFonts w:cs="Times New Roman"/>
          <w:szCs w:val="18"/>
        </w:rPr>
        <w:t xml:space="preserve"> satisfont-elles à la condition </w:t>
      </w:r>
      <w:r w:rsidR="00C04E52" w:rsidRPr="009C7E48">
        <w:rPr>
          <w:rFonts w:cs="Times New Roman"/>
          <w:szCs w:val="18"/>
        </w:rPr>
        <w:t xml:space="preserve">de température </w:t>
      </w:r>
      <w:r w:rsidRPr="00485CAE">
        <w:rPr>
          <w:rFonts w:cs="Times New Roman"/>
          <w:b/>
          <w:color w:val="2F5496" w:themeColor="accent5" w:themeShade="BF"/>
          <w:szCs w:val="18"/>
        </w:rPr>
        <w:t>(C</w:t>
      </w:r>
      <w:r w:rsidRPr="00485CAE">
        <w:rPr>
          <w:rFonts w:cs="Times New Roman"/>
          <w:b/>
          <w:color w:val="2F5496" w:themeColor="accent5" w:themeShade="BF"/>
          <w:szCs w:val="18"/>
          <w:vertAlign w:val="subscript"/>
        </w:rPr>
        <w:t>2</w:t>
      </w:r>
      <w:r w:rsidRPr="00485CAE">
        <w:rPr>
          <w:rFonts w:cs="Times New Roman"/>
          <w:b/>
          <w:color w:val="2F5496" w:themeColor="accent5" w:themeShade="BF"/>
          <w:szCs w:val="18"/>
        </w:rPr>
        <w:t>)</w:t>
      </w:r>
      <w:r w:rsidR="00C04E52" w:rsidRPr="00485CAE">
        <w:rPr>
          <w:rFonts w:cs="Times New Roman"/>
          <w:b/>
          <w:color w:val="2F5496" w:themeColor="accent5" w:themeShade="BF"/>
          <w:szCs w:val="18"/>
        </w:rPr>
        <w:t xml:space="preserve"> </w:t>
      </w:r>
      <w:r w:rsidRPr="009C7E48">
        <w:rPr>
          <w:rFonts w:cs="Times New Roman"/>
          <w:szCs w:val="18"/>
        </w:rPr>
        <w:t xml:space="preserve">? </w:t>
      </w:r>
      <w:r w:rsidR="00562FE1">
        <w:rPr>
          <w:rFonts w:cs="Times New Roman"/>
          <w:szCs w:val="18"/>
        </w:rPr>
        <w:t>Justifiez votre</w:t>
      </w:r>
      <w:r w:rsidR="00562FE1" w:rsidRPr="00936D87">
        <w:rPr>
          <w:rFonts w:cs="Times New Roman"/>
          <w:szCs w:val="18"/>
        </w:rPr>
        <w:t xml:space="preserve"> réponse.</w:t>
      </w:r>
    </w:p>
    <w:p w:rsidR="00EB00AE" w:rsidRPr="009C7E48" w:rsidRDefault="00EB00AE" w:rsidP="00EB00AE">
      <w:pPr>
        <w:spacing w:before="120"/>
        <w:rPr>
          <w:rFonts w:cs="Times New Roman"/>
          <w:szCs w:val="18"/>
        </w:rPr>
      </w:pPr>
    </w:p>
    <w:p w:rsidR="005B1FC0" w:rsidRDefault="005B1FC0" w:rsidP="005B1FC0">
      <w:pPr>
        <w:rPr>
          <w:rFonts w:cs="Times New Roman"/>
          <w:color w:val="000000"/>
          <w:szCs w:val="18"/>
        </w:rPr>
      </w:pPr>
    </w:p>
    <w:p w:rsidR="00D34A4F" w:rsidRDefault="00D34A4F" w:rsidP="005B1FC0">
      <w:pPr>
        <w:rPr>
          <w:rFonts w:cs="Times New Roman"/>
          <w:color w:val="000000"/>
          <w:szCs w:val="18"/>
        </w:rPr>
      </w:pPr>
    </w:p>
    <w:p w:rsidR="00562FE1" w:rsidRDefault="00562FE1" w:rsidP="005B1FC0">
      <w:pPr>
        <w:rPr>
          <w:rFonts w:cs="Times New Roman"/>
          <w:color w:val="000000"/>
          <w:szCs w:val="18"/>
        </w:rPr>
      </w:pPr>
    </w:p>
    <w:p w:rsidR="00562FE1" w:rsidRDefault="00562FE1" w:rsidP="005B1FC0">
      <w:pPr>
        <w:rPr>
          <w:rFonts w:cs="Times New Roman"/>
          <w:color w:val="000000"/>
          <w:szCs w:val="18"/>
        </w:rPr>
      </w:pPr>
    </w:p>
    <w:p w:rsidR="00562FE1" w:rsidRDefault="00562FE1" w:rsidP="005B1FC0">
      <w:pPr>
        <w:rPr>
          <w:rFonts w:cs="Times New Roman"/>
          <w:color w:val="000000"/>
          <w:szCs w:val="18"/>
        </w:rPr>
      </w:pPr>
    </w:p>
    <w:p w:rsidR="00562FE1" w:rsidRDefault="00562FE1" w:rsidP="005B1FC0">
      <w:pPr>
        <w:rPr>
          <w:rFonts w:cs="Times New Roman"/>
          <w:color w:val="000000"/>
          <w:szCs w:val="18"/>
        </w:rPr>
      </w:pPr>
    </w:p>
    <w:p w:rsidR="001E29A0" w:rsidRPr="00BD19BE" w:rsidRDefault="001E29A0" w:rsidP="00BD19BE">
      <w:pPr>
        <w:pStyle w:val="Paragraphedeliste"/>
        <w:numPr>
          <w:ilvl w:val="0"/>
          <w:numId w:val="6"/>
        </w:numPr>
        <w:spacing w:before="120"/>
        <w:rPr>
          <w:rFonts w:cs="Times New Roman"/>
          <w:szCs w:val="18"/>
        </w:rPr>
      </w:pPr>
      <w:r w:rsidRPr="00BD19BE">
        <w:rPr>
          <w:rFonts w:cs="Times New Roman"/>
          <w:szCs w:val="18"/>
        </w:rPr>
        <w:lastRenderedPageBreak/>
        <w:t xml:space="preserve">On estime de plus que </w:t>
      </w:r>
      <w:r w:rsidR="00195884">
        <w:rPr>
          <w:rFonts w:cs="Times New Roman"/>
          <w:szCs w:val="18"/>
        </w:rPr>
        <w:t>lorsque l</w:t>
      </w:r>
      <w:r w:rsidR="00195884" w:rsidRPr="00BD19BE">
        <w:rPr>
          <w:rFonts w:cs="Times New Roman"/>
          <w:szCs w:val="18"/>
        </w:rPr>
        <w:t>a température</w:t>
      </w:r>
      <w:r w:rsidR="00195884">
        <w:rPr>
          <w:rFonts w:cs="Times New Roman"/>
          <w:szCs w:val="18"/>
        </w:rPr>
        <w:t xml:space="preserve"> du matériau plastique</w:t>
      </w:r>
      <w:r w:rsidR="00195884" w:rsidRPr="00BD19BE">
        <w:rPr>
          <w:rFonts w:cs="Times New Roman"/>
          <w:szCs w:val="18"/>
        </w:rPr>
        <w:t xml:space="preserve"> atteint 100 </w:t>
      </w:r>
      <w:r w:rsidR="00195884">
        <w:rPr>
          <w:rFonts w:cs="Times New Roman"/>
          <w:szCs w:val="18"/>
        </w:rPr>
        <w:t>°C,</w:t>
      </w:r>
      <w:r w:rsidR="00195884" w:rsidRPr="00BD19BE">
        <w:rPr>
          <w:rFonts w:cs="Times New Roman"/>
          <w:szCs w:val="18"/>
        </w:rPr>
        <w:t xml:space="preserve"> </w:t>
      </w:r>
      <w:r w:rsidRPr="00BD19BE">
        <w:rPr>
          <w:rFonts w:cs="Times New Roman"/>
          <w:szCs w:val="18"/>
        </w:rPr>
        <w:t xml:space="preserve">l’hélice peut être </w:t>
      </w:r>
      <w:r w:rsidR="00485CAE">
        <w:rPr>
          <w:rFonts w:cs="Times New Roman"/>
          <w:szCs w:val="18"/>
        </w:rPr>
        <w:t>extraite</w:t>
      </w:r>
      <w:r w:rsidRPr="00BD19BE">
        <w:rPr>
          <w:rFonts w:cs="Times New Roman"/>
          <w:szCs w:val="18"/>
        </w:rPr>
        <w:t xml:space="preserve"> </w:t>
      </w:r>
      <w:r w:rsidR="00503DB8" w:rsidRPr="00BD19BE">
        <w:rPr>
          <w:rFonts w:cs="Times New Roman"/>
          <w:szCs w:val="18"/>
        </w:rPr>
        <w:t xml:space="preserve">du moule </w:t>
      </w:r>
      <w:r w:rsidRPr="00BD19BE">
        <w:rPr>
          <w:rFonts w:cs="Times New Roman"/>
          <w:szCs w:val="18"/>
        </w:rPr>
        <w:t>sans risque de déformation.</w:t>
      </w:r>
      <w:r w:rsidR="00C04E52" w:rsidRPr="00BD19BE">
        <w:rPr>
          <w:rFonts w:cs="Times New Roman"/>
          <w:szCs w:val="18"/>
        </w:rPr>
        <w:t xml:space="preserve"> On peut alors commencer le </w:t>
      </w:r>
      <w:r w:rsidR="00195884">
        <w:rPr>
          <w:rFonts w:cs="Times New Roman"/>
          <w:szCs w:val="18"/>
        </w:rPr>
        <w:t>m</w:t>
      </w:r>
      <w:r w:rsidR="00C04E52" w:rsidRPr="00BD19BE">
        <w:rPr>
          <w:rFonts w:cs="Times New Roman"/>
          <w:szCs w:val="18"/>
        </w:rPr>
        <w:t>oulage de l'hélice suivante.</w:t>
      </w:r>
    </w:p>
    <w:p w:rsidR="00485CAE" w:rsidRPr="00936D87" w:rsidRDefault="00121A2A" w:rsidP="00485CAE">
      <w:pPr>
        <w:pStyle w:val="Paragraphedeliste"/>
        <w:spacing w:before="120"/>
        <w:ind w:left="360"/>
        <w:rPr>
          <w:rFonts w:cs="Times New Roman"/>
          <w:szCs w:val="18"/>
        </w:rPr>
      </w:pPr>
      <w:r>
        <w:rPr>
          <w:rFonts w:cs="Times New Roman"/>
          <w:color w:val="000000"/>
          <w:szCs w:val="18"/>
        </w:rPr>
        <w:t xml:space="preserve">Parmi les températures </w:t>
      </w:r>
      <w:r w:rsidR="00D30E3E">
        <w:rPr>
          <w:rFonts w:cs="Times New Roman"/>
          <w:color w:val="000000"/>
          <w:szCs w:val="18"/>
        </w:rPr>
        <w:t xml:space="preserve">du moule </w:t>
      </w:r>
      <w:r>
        <w:rPr>
          <w:rFonts w:cs="Times New Roman"/>
          <w:color w:val="000000"/>
          <w:szCs w:val="18"/>
        </w:rPr>
        <w:t>qui satisfont aux conditions de fabrication</w:t>
      </w:r>
      <w:r w:rsidR="00B93A27">
        <w:rPr>
          <w:rFonts w:cs="Times New Roman"/>
          <w:color w:val="000000"/>
          <w:szCs w:val="18"/>
        </w:rPr>
        <w:t xml:space="preserve"> </w:t>
      </w:r>
      <w:r w:rsidR="00B93A27" w:rsidRPr="00B93A27">
        <w:rPr>
          <w:rFonts w:cs="Times New Roman"/>
          <w:color w:val="000000"/>
          <w:szCs w:val="18"/>
        </w:rPr>
        <w:t>(C1) et (C2)</w:t>
      </w:r>
      <w:r w:rsidR="00B93A27">
        <w:rPr>
          <w:rFonts w:cs="Times New Roman"/>
          <w:color w:val="000000"/>
          <w:szCs w:val="18"/>
        </w:rPr>
        <w:t xml:space="preserve">, </w:t>
      </w:r>
      <w:r>
        <w:rPr>
          <w:rFonts w:cs="Times New Roman"/>
          <w:color w:val="000000"/>
          <w:szCs w:val="18"/>
        </w:rPr>
        <w:t xml:space="preserve">quelle est </w:t>
      </w:r>
      <w:r w:rsidR="00BD19BE">
        <w:rPr>
          <w:rFonts w:cs="Times New Roman"/>
          <w:color w:val="000000"/>
          <w:szCs w:val="18"/>
        </w:rPr>
        <w:t>celle</w:t>
      </w:r>
      <w:r>
        <w:rPr>
          <w:rFonts w:cs="Times New Roman"/>
          <w:color w:val="000000"/>
          <w:szCs w:val="18"/>
        </w:rPr>
        <w:t xml:space="preserve"> qui permet de fabriquer le plus d’hélices dans un temps donné</w:t>
      </w:r>
      <w:r w:rsidR="00BD19BE">
        <w:rPr>
          <w:rFonts w:cs="Times New Roman"/>
          <w:color w:val="000000"/>
          <w:szCs w:val="18"/>
        </w:rPr>
        <w:t xml:space="preserve"> </w:t>
      </w:r>
      <w:r>
        <w:rPr>
          <w:rFonts w:cs="Times New Roman"/>
          <w:color w:val="000000"/>
          <w:szCs w:val="18"/>
        </w:rPr>
        <w:t xml:space="preserve">? </w:t>
      </w:r>
      <w:r w:rsidR="00485CAE">
        <w:rPr>
          <w:rFonts w:cs="Times New Roman"/>
          <w:szCs w:val="18"/>
        </w:rPr>
        <w:t>Justifiez votre</w:t>
      </w:r>
      <w:r w:rsidR="00485CAE" w:rsidRPr="00936D87">
        <w:rPr>
          <w:rFonts w:cs="Times New Roman"/>
          <w:szCs w:val="18"/>
        </w:rPr>
        <w:t xml:space="preserve"> réponse.</w:t>
      </w:r>
    </w:p>
    <w:p w:rsidR="00121A2A" w:rsidRDefault="00121A2A" w:rsidP="00BD19BE">
      <w:pPr>
        <w:spacing w:before="120"/>
        <w:ind w:left="360"/>
        <w:rPr>
          <w:rFonts w:cs="Times New Roman"/>
          <w:color w:val="000000"/>
          <w:szCs w:val="18"/>
        </w:rPr>
      </w:pPr>
    </w:p>
    <w:p w:rsidR="001E29A0" w:rsidRDefault="001E29A0" w:rsidP="009D01BC">
      <w:pPr>
        <w:rPr>
          <w:rFonts w:cs="Times New Roman"/>
          <w:color w:val="000000"/>
          <w:szCs w:val="18"/>
        </w:rPr>
      </w:pPr>
    </w:p>
    <w:p w:rsidR="00452F18" w:rsidRDefault="00BD19BE" w:rsidP="009008C2">
      <w:pPr>
        <w:rPr>
          <w:rFonts w:cs="Times New Roman"/>
          <w:color w:val="000000"/>
          <w:szCs w:val="18"/>
        </w:rPr>
      </w:pPr>
      <w:r>
        <w:rPr>
          <w:rFonts w:cs="Times New Roman"/>
          <w:color w:val="000000"/>
          <w:szCs w:val="18"/>
        </w:rPr>
        <w:t xml:space="preserve">  </w:t>
      </w:r>
    </w:p>
    <w:p w:rsidR="00D34A4F" w:rsidRDefault="00D34A4F" w:rsidP="009008C2">
      <w:pPr>
        <w:rPr>
          <w:rFonts w:cs="Times New Roman"/>
          <w:color w:val="000000"/>
          <w:szCs w:val="18"/>
        </w:rPr>
      </w:pPr>
    </w:p>
    <w:p w:rsidR="00D34A4F" w:rsidRDefault="00D34A4F" w:rsidP="009008C2">
      <w:pPr>
        <w:rPr>
          <w:rFonts w:cs="Times New Roman"/>
          <w:color w:val="000000"/>
          <w:szCs w:val="18"/>
        </w:rPr>
      </w:pPr>
    </w:p>
    <w:p w:rsidR="00F2138B" w:rsidRDefault="00F2138B" w:rsidP="009008C2">
      <w:pPr>
        <w:rPr>
          <w:rFonts w:cs="Times New Roman"/>
          <w:color w:val="000000"/>
          <w:szCs w:val="18"/>
        </w:rPr>
      </w:pPr>
    </w:p>
    <w:p w:rsidR="00477817" w:rsidRDefault="00477817" w:rsidP="009008C2">
      <w:pPr>
        <w:rPr>
          <w:rFonts w:cs="Times New Roman"/>
          <w:color w:val="000000"/>
          <w:szCs w:val="18"/>
        </w:rPr>
      </w:pPr>
    </w:p>
    <w:p w:rsidR="00BD19BE" w:rsidRDefault="00BD19BE" w:rsidP="009008C2">
      <w:pPr>
        <w:rPr>
          <w:rFonts w:cs="Times New Roman"/>
          <w:color w:val="000000"/>
          <w:szCs w:val="18"/>
        </w:rPr>
      </w:pPr>
    </w:p>
    <w:p w:rsidR="0097795F" w:rsidRPr="002A6766" w:rsidRDefault="005C6992" w:rsidP="00023474">
      <w:pPr>
        <w:pStyle w:val="Paragraphedeliste"/>
        <w:numPr>
          <w:ilvl w:val="0"/>
          <w:numId w:val="6"/>
        </w:numPr>
        <w:spacing w:before="120"/>
        <w:rPr>
          <w:rFonts w:cs="Times New Roman"/>
          <w:b/>
          <w:i/>
          <w:color w:val="2F5496" w:themeColor="accent5" w:themeShade="BF"/>
          <w:szCs w:val="18"/>
        </w:rPr>
      </w:pPr>
      <w:r w:rsidRPr="00023474">
        <w:rPr>
          <w:rFonts w:cs="Times New Roman"/>
          <w:szCs w:val="18"/>
        </w:rPr>
        <w:t xml:space="preserve">On </w:t>
      </w:r>
      <w:r w:rsidR="0097795F" w:rsidRPr="00023474">
        <w:rPr>
          <w:rFonts w:cs="Times New Roman"/>
          <w:szCs w:val="18"/>
        </w:rPr>
        <w:t xml:space="preserve">veut </w:t>
      </w:r>
      <w:r w:rsidR="00023474" w:rsidRPr="00023474">
        <w:rPr>
          <w:rFonts w:cs="Times New Roman"/>
          <w:szCs w:val="18"/>
        </w:rPr>
        <w:t>déterminer</w:t>
      </w:r>
      <w:r w:rsidR="0097795F" w:rsidRPr="00023474">
        <w:rPr>
          <w:rFonts w:cs="Times New Roman"/>
          <w:szCs w:val="18"/>
        </w:rPr>
        <w:t xml:space="preserve"> </w:t>
      </w:r>
      <w:r w:rsidR="00BD19BE" w:rsidRPr="00023474">
        <w:rPr>
          <w:rFonts w:cs="Times New Roman"/>
          <w:szCs w:val="18"/>
        </w:rPr>
        <w:t xml:space="preserve">l'expression de </w:t>
      </w:r>
      <w:r w:rsidR="0097795F" w:rsidRPr="00023474">
        <w:rPr>
          <w:rFonts w:cs="Times New Roman"/>
          <w:szCs w:val="18"/>
        </w:rPr>
        <w:t xml:space="preserve">la fonction </w:t>
      </w:r>
      <m:oMath>
        <m:r>
          <w:rPr>
            <w:rFonts w:ascii="Cambria Math" w:hAnsi="Cambria Math" w:cs="Times New Roman"/>
            <w:szCs w:val="18"/>
          </w:rPr>
          <m:t>f</m:t>
        </m:r>
      </m:oMath>
      <w:r w:rsidR="0049724B">
        <w:rPr>
          <w:rFonts w:cs="Times New Roman"/>
          <w:szCs w:val="18"/>
        </w:rPr>
        <w:t>,</w:t>
      </w:r>
      <w:r w:rsidR="000A001F">
        <w:rPr>
          <w:rFonts w:cs="Times New Roman"/>
          <w:szCs w:val="18"/>
        </w:rPr>
        <w:t xml:space="preserve"> définie sur </w:t>
      </w:r>
      <m:oMath>
        <m:r>
          <w:rPr>
            <w:rFonts w:ascii="Cambria Math" w:hAnsi="Cambria Math" w:cs="Times New Roman"/>
            <w:szCs w:val="18"/>
          </w:rPr>
          <m:t>[0;+∞[</m:t>
        </m:r>
      </m:oMath>
      <w:r w:rsidR="0049724B">
        <w:rPr>
          <w:rFonts w:cs="Times New Roman"/>
          <w:szCs w:val="18"/>
        </w:rPr>
        <w:t xml:space="preserve">, </w:t>
      </w:r>
      <w:r w:rsidR="000A001F">
        <w:rPr>
          <w:rFonts w:cs="Times New Roman"/>
          <w:szCs w:val="18"/>
        </w:rPr>
        <w:t xml:space="preserve"> </w:t>
      </w:r>
      <w:r w:rsidR="0097795F" w:rsidRPr="00023474">
        <w:rPr>
          <w:rFonts w:cs="Times New Roman"/>
          <w:szCs w:val="18"/>
        </w:rPr>
        <w:t>représent</w:t>
      </w:r>
      <w:r w:rsidR="00195884">
        <w:rPr>
          <w:rFonts w:cs="Times New Roman"/>
          <w:szCs w:val="18"/>
        </w:rPr>
        <w:t xml:space="preserve">ant la température du matériau plastique </w:t>
      </w:r>
      <w:r w:rsidR="0097795F" w:rsidRPr="00023474">
        <w:rPr>
          <w:rFonts w:cs="Times New Roman"/>
          <w:szCs w:val="18"/>
        </w:rPr>
        <w:t xml:space="preserve"> </w:t>
      </w:r>
      <w:r w:rsidR="00195884">
        <w:rPr>
          <w:rFonts w:cs="Times New Roman"/>
          <w:szCs w:val="18"/>
        </w:rPr>
        <w:t>pour la température du moule déterminée à la question 2.</w:t>
      </w:r>
      <w:r w:rsidR="00BD19BE" w:rsidRPr="00023474">
        <w:rPr>
          <w:rFonts w:cs="Times New Roman"/>
          <w:szCs w:val="18"/>
        </w:rPr>
        <w:br/>
      </w:r>
      <w:r w:rsidR="0097795F" w:rsidRPr="002A6766">
        <w:rPr>
          <w:rFonts w:cs="Times New Roman"/>
          <w:b/>
          <w:i/>
          <w:color w:val="2F5496" w:themeColor="accent5" w:themeShade="BF"/>
          <w:szCs w:val="18"/>
        </w:rPr>
        <w:t xml:space="preserve">Si vous n'avez pas répondu à la question </w:t>
      </w:r>
      <w:r w:rsidR="00BD19BE" w:rsidRPr="002A6766">
        <w:rPr>
          <w:rFonts w:cs="Times New Roman"/>
          <w:b/>
          <w:color w:val="2F5496" w:themeColor="accent5" w:themeShade="BF"/>
          <w:szCs w:val="18"/>
        </w:rPr>
        <w:t xml:space="preserve">2, </w:t>
      </w:r>
      <w:r w:rsidR="0097795F" w:rsidRPr="002A6766">
        <w:rPr>
          <w:rFonts w:cs="Times New Roman"/>
          <w:b/>
          <w:i/>
          <w:color w:val="2F5496" w:themeColor="accent5" w:themeShade="BF"/>
          <w:szCs w:val="18"/>
        </w:rPr>
        <w:t xml:space="preserve"> choisissez </w:t>
      </w:r>
      <w:r w:rsidR="006F23A2">
        <w:rPr>
          <w:rFonts w:cs="Times New Roman"/>
          <w:b/>
          <w:i/>
          <w:color w:val="2F5496" w:themeColor="accent5" w:themeShade="BF"/>
          <w:szCs w:val="18"/>
        </w:rPr>
        <w:t>l’</w:t>
      </w:r>
      <w:bookmarkStart w:id="0" w:name="_GoBack"/>
      <w:bookmarkEnd w:id="0"/>
      <w:r w:rsidR="0097795F" w:rsidRPr="002A6766">
        <w:rPr>
          <w:rFonts w:cs="Times New Roman"/>
          <w:b/>
          <w:i/>
          <w:color w:val="2F5496" w:themeColor="accent5" w:themeShade="BF"/>
          <w:szCs w:val="18"/>
        </w:rPr>
        <w:t>une des trois courbes au hasard.</w:t>
      </w:r>
    </w:p>
    <w:p w:rsidR="00DC6722" w:rsidRPr="000F6901" w:rsidRDefault="0097795F" w:rsidP="005C6992">
      <w:pPr>
        <w:spacing w:before="120"/>
        <w:rPr>
          <w:rFonts w:cs="Times New Roman"/>
          <w:szCs w:val="18"/>
        </w:rPr>
      </w:pPr>
      <w:r w:rsidRPr="000F6901">
        <w:rPr>
          <w:rFonts w:cs="Times New Roman"/>
          <w:szCs w:val="18"/>
        </w:rPr>
        <w:t xml:space="preserve">On </w:t>
      </w:r>
      <w:r w:rsidR="005C6992" w:rsidRPr="000F6901">
        <w:rPr>
          <w:rFonts w:cs="Times New Roman"/>
          <w:szCs w:val="18"/>
        </w:rPr>
        <w:t xml:space="preserve">admet que </w:t>
      </w:r>
      <w:r w:rsidR="00452F18" w:rsidRPr="000F6901">
        <w:rPr>
          <w:rFonts w:cs="Times New Roman"/>
          <w:szCs w:val="18"/>
        </w:rPr>
        <w:t xml:space="preserve">les </w:t>
      </w:r>
      <w:r w:rsidR="005C6992" w:rsidRPr="000F6901">
        <w:rPr>
          <w:rFonts w:cs="Times New Roman"/>
          <w:szCs w:val="18"/>
        </w:rPr>
        <w:t xml:space="preserve">fonctions </w:t>
      </w:r>
      <w:r w:rsidR="00452F18" w:rsidRPr="000F6901">
        <w:rPr>
          <w:rFonts w:cs="Times New Roman"/>
          <w:szCs w:val="18"/>
        </w:rPr>
        <w:t xml:space="preserve">représentées par chacune </w:t>
      </w:r>
      <w:r w:rsidR="00195884">
        <w:rPr>
          <w:rFonts w:cs="Times New Roman"/>
          <w:szCs w:val="18"/>
        </w:rPr>
        <w:t>des 3</w:t>
      </w:r>
      <w:r w:rsidR="00452F18" w:rsidRPr="000F6901">
        <w:rPr>
          <w:rFonts w:cs="Times New Roman"/>
          <w:szCs w:val="18"/>
        </w:rPr>
        <w:t xml:space="preserve"> courbes </w:t>
      </w:r>
      <w:r w:rsidR="005C6992" w:rsidRPr="000F6901">
        <w:rPr>
          <w:rFonts w:cs="Times New Roman"/>
          <w:szCs w:val="18"/>
        </w:rPr>
        <w:t xml:space="preserve">sont de la forme </w:t>
      </w:r>
    </w:p>
    <w:p w:rsidR="005C6992" w:rsidRPr="000F6901" w:rsidRDefault="00452F18" w:rsidP="005C6992">
      <w:pPr>
        <w:spacing w:before="120"/>
        <w:rPr>
          <w:rFonts w:eastAsia="Fourier-Math-Symbols"/>
        </w:rPr>
      </w:pPr>
      <w:r w:rsidRPr="000F6901">
        <w:rPr>
          <w:rFonts w:cs="Times New Roman"/>
          <w:szCs w:val="18"/>
        </w:rPr>
        <w:tab/>
      </w:r>
      <m:oMath>
        <m:r>
          <w:rPr>
            <w:rFonts w:ascii="Cambria Math" w:eastAsia="Fourier-Math-Symbols" w:hAnsi="Cambria Math" w:cs="Times New Roman"/>
            <w:szCs w:val="18"/>
          </w:rPr>
          <m:t>f</m:t>
        </m:r>
        <m:d>
          <m:dPr>
            <m:ctrlPr>
              <w:rPr>
                <w:rFonts w:ascii="Cambria Math" w:eastAsia="Fourier-Math-Symbols" w:hAnsi="Cambria Math" w:cs="Times New Roman"/>
                <w:i/>
                <w:szCs w:val="18"/>
              </w:rPr>
            </m:ctrlPr>
          </m:dPr>
          <m:e>
            <m:r>
              <w:rPr>
                <w:rFonts w:ascii="Cambria Math" w:eastAsia="Fourier-Math-Symbols" w:hAnsi="Cambria Math" w:cs="Times New Roman"/>
                <w:szCs w:val="18"/>
              </w:rPr>
              <m:t>t</m:t>
            </m:r>
          </m:e>
        </m:d>
        <m:r>
          <w:rPr>
            <w:rFonts w:ascii="Cambria Math" w:eastAsia="Fourier-Math-Symbols" w:hAnsi="Cambria Math" w:cs="Times New Roman" w:hint="eastAsia"/>
            <w:szCs w:val="18"/>
          </w:rPr>
          <m:t xml:space="preserve">= </m:t>
        </m:r>
        <m:r>
          <w:rPr>
            <w:rFonts w:ascii="Cambria Math" w:eastAsia="Fourier-Math-Symbols" w:hAnsi="Cambria Math" w:cs="Times New Roman"/>
            <w:szCs w:val="18"/>
          </w:rPr>
          <m:t xml:space="preserve">k </m:t>
        </m:r>
        <m:r>
          <w:rPr>
            <w:rFonts w:ascii="Cambria Math" w:eastAsia="Fourier-Math-Symbols" w:hAnsi="Cambria Math"/>
          </w:rPr>
          <m:t xml:space="preserve">+ </m:t>
        </m:r>
        <m:d>
          <m:dPr>
            <m:ctrlPr>
              <w:rPr>
                <w:rFonts w:ascii="Cambria Math" w:eastAsia="Fourier-Math-Symbols" w:hAnsi="Cambria Math"/>
                <w:i/>
              </w:rPr>
            </m:ctrlPr>
          </m:dPr>
          <m:e>
            <m:r>
              <w:rPr>
                <w:rFonts w:ascii="Cambria Math" w:eastAsia="Fourier-Math-Symbols" w:hAnsi="Cambria Math"/>
              </w:rPr>
              <m:t xml:space="preserve">240 </m:t>
            </m:r>
            <m:r>
              <w:rPr>
                <w:rFonts w:ascii="Cambria Math" w:eastAsia="Fourier-Math-Symbols" w:hAnsi="Cambria Math"/>
                <w:i/>
                <w:sz w:val="22"/>
              </w:rPr>
              <w:sym w:font="Symbol" w:char="F02D"/>
            </m:r>
            <m:r>
              <w:rPr>
                <w:rFonts w:ascii="Cambria Math" w:eastAsia="Fourier-Math-Symbols" w:hAnsi="Cambria Math"/>
                <w:sz w:val="22"/>
              </w:rPr>
              <m:t xml:space="preserve"> </m:t>
            </m:r>
            <m:r>
              <w:rPr>
                <w:rFonts w:ascii="Cambria Math" w:eastAsia="Fourier-Math-Symbols" w:hAnsi="Cambria Math"/>
              </w:rPr>
              <m:t>k</m:t>
            </m:r>
          </m:e>
        </m:d>
        <m:r>
          <w:rPr>
            <w:rFonts w:ascii="Cambria Math" w:eastAsia="Fourier-Math-Symbols" w:hAnsi="Cambria Math"/>
          </w:rPr>
          <m:t xml:space="preserve"> </m:t>
        </m:r>
        <m:sSup>
          <m:sSupPr>
            <m:ctrlPr>
              <w:rPr>
                <w:rFonts w:ascii="Cambria Math" w:eastAsia="Fourier-Math-Symbols" w:hAnsi="Cambria Math" w:cs="Times New Roman"/>
                <w:i/>
                <w:szCs w:val="18"/>
              </w:rPr>
            </m:ctrlPr>
          </m:sSupPr>
          <m:e>
            <m:r>
              <w:rPr>
                <w:rFonts w:ascii="Cambria Math" w:eastAsia="Fourier-Math-Symbols" w:hAnsi="Cambria Math" w:cs="Times New Roman"/>
                <w:szCs w:val="18"/>
              </w:rPr>
              <m:t>e</m:t>
            </m:r>
          </m:e>
          <m:sup>
            <m:r>
              <w:rPr>
                <w:rFonts w:ascii="Cambria Math" w:eastAsia="Fourier-Math-Symbols" w:hAnsi="Cambria Math" w:cs="Times New Roman"/>
                <w:szCs w:val="18"/>
              </w:rPr>
              <m:t>- 0.1t</m:t>
            </m:r>
          </m:sup>
        </m:sSup>
        <m:r>
          <w:rPr>
            <w:rFonts w:ascii="Cambria Math" w:eastAsia="Fourier-Math-Symbols" w:hAnsi="Cambria Math" w:cs="Times New Roman"/>
            <w:szCs w:val="18"/>
          </w:rPr>
          <m:t xml:space="preserve"> </m:t>
        </m:r>
      </m:oMath>
      <w:r w:rsidR="005C6992" w:rsidRPr="000F6901">
        <w:rPr>
          <w:rFonts w:eastAsia="Fourier-Math-Symbols"/>
        </w:rPr>
        <w:t xml:space="preserve"> </w:t>
      </w:r>
      <w:r w:rsidRPr="000F6901">
        <w:rPr>
          <w:rFonts w:eastAsia="Fourier-Math-Symbols"/>
        </w:rPr>
        <w:t xml:space="preserve">   </w:t>
      </w:r>
      <w:r w:rsidR="005C6992" w:rsidRPr="000F6901">
        <w:rPr>
          <w:rFonts w:eastAsia="Fourier-Math-Symbols"/>
        </w:rPr>
        <w:t xml:space="preserve">où </w:t>
      </w:r>
      <m:oMath>
        <m:r>
          <w:rPr>
            <w:rFonts w:ascii="Cambria Math" w:eastAsia="Fourier-Math-Symbols" w:hAnsi="Cambria Math"/>
          </w:rPr>
          <m:t>k</m:t>
        </m:r>
      </m:oMath>
      <w:r w:rsidR="00F2138B">
        <w:rPr>
          <w:rFonts w:eastAsia="Fourier-Math-Symbols"/>
        </w:rPr>
        <w:t xml:space="preserve"> est un nombre réel.</w:t>
      </w:r>
    </w:p>
    <w:p w:rsidR="008E0C39" w:rsidRPr="000F6901" w:rsidRDefault="00F2138B" w:rsidP="005C6992">
      <w:pPr>
        <w:spacing w:before="120"/>
        <w:rPr>
          <w:rFonts w:eastAsia="Fourier-Math-Symbols"/>
        </w:rPr>
      </w:pPr>
      <w:r>
        <w:rPr>
          <w:rFonts w:eastAsia="Fourier-Math-Symbols"/>
        </w:rPr>
        <w:t>A</w:t>
      </w:r>
      <w:r w:rsidRPr="000F6901">
        <w:rPr>
          <w:rFonts w:eastAsia="Fourier-Math-Symbols"/>
        </w:rPr>
        <w:t xml:space="preserve"> l'aide </w:t>
      </w:r>
      <w:r>
        <w:rPr>
          <w:rFonts w:eastAsia="Fourier-Math-Symbols"/>
        </w:rPr>
        <w:t>de</w:t>
      </w:r>
      <w:r w:rsidRPr="000F6901">
        <w:rPr>
          <w:rFonts w:eastAsia="Fourier-Math-Symbols"/>
        </w:rPr>
        <w:t xml:space="preserve"> G</w:t>
      </w:r>
      <w:r>
        <w:rPr>
          <w:rFonts w:eastAsia="Fourier-Math-Symbols"/>
        </w:rPr>
        <w:t>é</w:t>
      </w:r>
      <w:r w:rsidRPr="000F6901">
        <w:rPr>
          <w:rFonts w:eastAsia="Fourier-Math-Symbols"/>
        </w:rPr>
        <w:t xml:space="preserve">ogébra </w:t>
      </w:r>
      <w:r>
        <w:rPr>
          <w:rFonts w:eastAsia="Fourier-Math-Symbols"/>
        </w:rPr>
        <w:t xml:space="preserve">et à </w:t>
      </w:r>
      <w:r w:rsidR="00452F18" w:rsidRPr="000F6901">
        <w:rPr>
          <w:rFonts w:eastAsia="Fourier-Math-Symbols"/>
        </w:rPr>
        <w:t xml:space="preserve">partir d'observations que vous ferez sur </w:t>
      </w:r>
      <w:r w:rsidR="0097795F" w:rsidRPr="000F6901">
        <w:rPr>
          <w:rFonts w:eastAsia="Fourier-Math-Symbols"/>
        </w:rPr>
        <w:t>cette</w:t>
      </w:r>
      <w:r w:rsidR="00452F18" w:rsidRPr="000F6901">
        <w:rPr>
          <w:rFonts w:eastAsia="Fourier-Math-Symbols"/>
        </w:rPr>
        <w:t xml:space="preserve"> courbe</w:t>
      </w:r>
      <w:r w:rsidR="0097795F" w:rsidRPr="000F6901">
        <w:rPr>
          <w:rFonts w:eastAsia="Fourier-Math-Symbols"/>
        </w:rPr>
        <w:t xml:space="preserve">, déterminer </w:t>
      </w:r>
      <w:r>
        <w:rPr>
          <w:rFonts w:eastAsia="Fourier-Math-Symbols"/>
        </w:rPr>
        <w:t>une valeur approchée du coefficient</w:t>
      </w:r>
      <w:r w:rsidR="0097795F" w:rsidRPr="000F6901">
        <w:rPr>
          <w:rFonts w:eastAsia="Fourier-Math-Symbols"/>
        </w:rPr>
        <w:t xml:space="preserve"> </w:t>
      </w:r>
      <m:oMath>
        <m:r>
          <w:rPr>
            <w:rFonts w:ascii="Cambria Math" w:eastAsia="Fourier-Math-Symbols" w:hAnsi="Cambria Math"/>
          </w:rPr>
          <m:t>k</m:t>
        </m:r>
      </m:oMath>
      <w:r w:rsidR="000A001F" w:rsidRPr="000F6901">
        <w:rPr>
          <w:rFonts w:eastAsia="Fourier-Math-Symbols"/>
        </w:rPr>
        <w:t xml:space="preserve"> </w:t>
      </w:r>
      <w:r>
        <w:rPr>
          <w:rFonts w:eastAsia="Fourier-Math-Symbols"/>
        </w:rPr>
        <w:t>(on pourra introduir</w:t>
      </w:r>
      <w:r w:rsidR="000A001F">
        <w:rPr>
          <w:rFonts w:eastAsia="Fourier-Math-Symbols"/>
        </w:rPr>
        <w:t xml:space="preserve">e </w:t>
      </w:r>
      <w:r>
        <w:rPr>
          <w:rFonts w:eastAsia="Fourier-Math-Symbols"/>
        </w:rPr>
        <w:t xml:space="preserve">1 curseur </w:t>
      </w:r>
      <w:r w:rsidR="000A001F">
        <w:rPr>
          <w:rFonts w:eastAsia="Fourier-Math-Symbols"/>
        </w:rPr>
        <w:t xml:space="preserve"> </w:t>
      </w:r>
      <m:oMath>
        <m:r>
          <w:rPr>
            <w:rFonts w:ascii="Cambria Math" w:eastAsia="Fourier-Math-Symbols" w:hAnsi="Cambria Math"/>
          </w:rPr>
          <m:t>k</m:t>
        </m:r>
      </m:oMath>
      <w:r w:rsidR="000A001F">
        <w:rPr>
          <w:rFonts w:eastAsia="Fourier-Math-Symbols"/>
        </w:rPr>
        <w:t xml:space="preserve"> </w:t>
      </w:r>
      <w:r>
        <w:rPr>
          <w:rFonts w:eastAsia="Fourier-Math-Symbols"/>
        </w:rPr>
        <w:t>avec un pas de 5).</w:t>
      </w:r>
      <w:r w:rsidR="000A001F">
        <w:rPr>
          <w:rFonts w:eastAsia="Fourier-Math-Symbols"/>
        </w:rPr>
        <w:t xml:space="preserve"> </w:t>
      </w:r>
    </w:p>
    <w:p w:rsidR="008E0C39" w:rsidRPr="000F6901" w:rsidRDefault="00230BFE" w:rsidP="005C6992">
      <w:pPr>
        <w:spacing w:before="120"/>
        <w:rPr>
          <w:rFonts w:cs="Times New Roman"/>
          <w:szCs w:val="18"/>
        </w:rPr>
      </w:pPr>
      <w:r w:rsidRPr="000F6901">
        <w:rPr>
          <w:rFonts w:cs="Times New Roman"/>
          <w:szCs w:val="18"/>
        </w:rPr>
        <w:t xml:space="preserve">La courbe choisie correspond à la température de </w:t>
      </w:r>
      <w:r w:rsidR="00AB610D" w:rsidRPr="000F6901">
        <w:rPr>
          <w:rFonts w:cs="Times New Roman"/>
          <w:szCs w:val="18"/>
        </w:rPr>
        <w:t>moule …</w:t>
      </w:r>
      <w:r w:rsidRPr="000F6901">
        <w:rPr>
          <w:rFonts w:cs="Times New Roman"/>
          <w:szCs w:val="18"/>
        </w:rPr>
        <w:t xml:space="preserve">… </w:t>
      </w:r>
    </w:p>
    <w:p w:rsidR="005C6992" w:rsidRPr="000F6901" w:rsidRDefault="008E0C39" w:rsidP="005C6992">
      <w:pPr>
        <w:spacing w:before="120"/>
        <w:rPr>
          <w:rFonts w:cs="Times New Roman"/>
          <w:szCs w:val="18"/>
        </w:rPr>
      </w:pPr>
      <w:r w:rsidRPr="000F6901">
        <w:rPr>
          <w:rFonts w:cs="Times New Roman"/>
          <w:szCs w:val="18"/>
        </w:rPr>
        <w:t xml:space="preserve">La fonction trouvée est </w:t>
      </w:r>
      <m:oMath>
        <m:r>
          <w:rPr>
            <w:rFonts w:ascii="Cambria Math" w:hAnsi="Cambria Math" w:cs="Times New Roman"/>
            <w:szCs w:val="18"/>
          </w:rPr>
          <m:t xml:space="preserve">:  </m:t>
        </m:r>
        <m:r>
          <w:rPr>
            <w:rFonts w:ascii="Cambria Math" w:eastAsia="Fourier-Math-Symbols" w:hAnsi="Cambria Math" w:cs="Times New Roman"/>
            <w:szCs w:val="18"/>
          </w:rPr>
          <m:t>f(t)</m:t>
        </m:r>
      </m:oMath>
      <w:r w:rsidRPr="000F6901">
        <w:rPr>
          <w:rFonts w:eastAsia="Fourier-Math-Symbols" w:cs="Times New Roman"/>
          <w:szCs w:val="18"/>
        </w:rPr>
        <w:t xml:space="preserve"> = </w:t>
      </w:r>
      <w:r w:rsidR="005C6992" w:rsidRPr="000F6901">
        <w:rPr>
          <w:rFonts w:cs="Times New Roman"/>
          <w:szCs w:val="18"/>
        </w:rPr>
        <w:t>……………………………………………………</w:t>
      </w:r>
    </w:p>
    <w:p w:rsidR="001D67A6" w:rsidRPr="00EA09CB" w:rsidRDefault="005857B2" w:rsidP="005857B2">
      <w:pPr>
        <w:ind w:right="426"/>
        <w:rPr>
          <w:rFonts w:cs="Times New Roman"/>
          <w:b/>
          <w:bCs/>
          <w:i/>
          <w:iCs/>
          <w:color w:val="000000"/>
        </w:rPr>
      </w:pPr>
      <w:r w:rsidRPr="001D67A6">
        <w:rPr>
          <w:rFonts w:cs="Times New Roman"/>
          <w:b/>
          <w:bCs/>
          <w:i/>
          <w:iCs/>
          <w:noProof/>
          <w:color w:val="2F5496" w:themeColor="accent5" w:themeShade="BF"/>
          <w:lang w:eastAsia="fr-FR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81282E2" wp14:editId="0933F098">
                <wp:simplePos x="0" y="0"/>
                <wp:positionH relativeFrom="column">
                  <wp:posOffset>5588000</wp:posOffset>
                </wp:positionH>
                <wp:positionV relativeFrom="paragraph">
                  <wp:posOffset>136477</wp:posOffset>
                </wp:positionV>
                <wp:extent cx="390525" cy="335280"/>
                <wp:effectExtent l="0" t="0" r="0" b="0"/>
                <wp:wrapSquare wrapText="bothSides"/>
                <wp:docPr id="1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0525" cy="335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0370DAF6" id="Rectangle 16" o:spid="_x0000_s1026" style="position:absolute;margin-left:440pt;margin-top:10.75pt;width:30.75pt;height:26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">
                <w10:wrap type="square"/>
              </v:rect>
            </w:pict>
          </mc:Fallback>
        </mc:AlternateContent>
      </w:r>
      <w:r w:rsidR="001D67A6">
        <w:rPr>
          <w:rFonts w:cs="Times New Roman"/>
          <w:b/>
          <w:bCs/>
          <w:i/>
          <w:iCs/>
          <w:noProof/>
          <w:color w:val="000000"/>
          <w:lang w:eastAsia="fr-FR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4697FE57" wp14:editId="50052792">
                <wp:simplePos x="0" y="0"/>
                <wp:positionH relativeFrom="leftMargin">
                  <wp:align>right</wp:align>
                </wp:positionH>
                <wp:positionV relativeFrom="paragraph">
                  <wp:posOffset>191447</wp:posOffset>
                </wp:positionV>
                <wp:extent cx="301097" cy="215661"/>
                <wp:effectExtent l="0" t="19050" r="41910" b="32385"/>
                <wp:wrapNone/>
                <wp:docPr id="6" name="Flèche droi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097" cy="215661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type w14:anchorId="1A73A0D1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èche droite 6" o:spid="_x0000_s1026" type="#_x0000_t13" style="position:absolute;margin-left:-27.5pt;margin-top:15.05pt;width:23.7pt;height:17pt;z-index:251664896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" adj="13864" fillcolor="#5b9bd5 [3204]" strokecolor="#1f4d78 [1604]" strokeweight="1pt">
                <w10:wrap anchorx="margin"/>
              </v:shape>
            </w:pict>
          </mc:Fallback>
        </mc:AlternateContent>
      </w:r>
      <w:r w:rsidR="001D67A6">
        <w:rPr>
          <w:rFonts w:cs="Times New Roman"/>
          <w:b/>
          <w:bCs/>
          <w:i/>
          <w:iCs/>
          <w:color w:val="000000"/>
        </w:rPr>
        <w:br/>
      </w:r>
      <w:r w:rsidR="005E062B">
        <w:rPr>
          <w:rFonts w:cs="Times New Roman"/>
          <w:b/>
          <w:bCs/>
          <w:i/>
          <w:iCs/>
          <w:color w:val="2F5496" w:themeColor="accent5" w:themeShade="BF"/>
        </w:rPr>
        <w:t xml:space="preserve">   </w:t>
      </w:r>
      <w:r w:rsidR="008E0C39" w:rsidRPr="005E062B">
        <w:rPr>
          <w:rFonts w:cs="Times New Roman"/>
          <w:b/>
          <w:bCs/>
          <w:i/>
          <w:iCs/>
          <w:color w:val="2F5496" w:themeColor="accent5" w:themeShade="BF"/>
          <w:sz w:val="28"/>
        </w:rPr>
        <w:t>Appeler le professeur</w:t>
      </w:r>
      <w:r w:rsidR="001D67A6" w:rsidRPr="005E062B">
        <w:rPr>
          <w:rFonts w:cs="Times New Roman"/>
          <w:b/>
          <w:bCs/>
          <w:i/>
          <w:iCs/>
          <w:color w:val="2F5496" w:themeColor="accent5" w:themeShade="BF"/>
          <w:sz w:val="28"/>
        </w:rPr>
        <w:t xml:space="preserve"> pour expliquer votre démarche</w:t>
      </w:r>
    </w:p>
    <w:p w:rsidR="00F2138B" w:rsidRDefault="00F2138B" w:rsidP="0030092A">
      <w:pPr>
        <w:spacing w:before="120"/>
        <w:rPr>
          <w:rFonts w:cs="Times New Roman"/>
          <w:b/>
          <w:bCs/>
          <w:color w:val="000000"/>
          <w:szCs w:val="18"/>
        </w:rPr>
      </w:pPr>
    </w:p>
    <w:p w:rsidR="00F2138B" w:rsidRDefault="00F2138B" w:rsidP="0030092A">
      <w:pPr>
        <w:spacing w:before="120"/>
        <w:rPr>
          <w:rFonts w:cs="Times New Roman"/>
          <w:b/>
          <w:bCs/>
          <w:color w:val="000000"/>
          <w:szCs w:val="18"/>
        </w:rPr>
      </w:pPr>
      <w:r>
        <w:rPr>
          <w:rFonts w:cs="Times New Roman"/>
          <w:b/>
          <w:bCs/>
          <w:color w:val="000000"/>
          <w:szCs w:val="18"/>
        </w:rPr>
        <w:t>Partie B</w:t>
      </w:r>
    </w:p>
    <w:p w:rsidR="000E77E4" w:rsidRDefault="00F2138B" w:rsidP="0030092A">
      <w:pPr>
        <w:spacing w:before="120"/>
        <w:rPr>
          <w:rFonts w:cs="Times New Roman"/>
          <w:bCs/>
          <w:color w:val="000000"/>
          <w:szCs w:val="18"/>
        </w:rPr>
      </w:pPr>
      <w:r w:rsidRPr="00F2138B">
        <w:rPr>
          <w:rFonts w:cs="Times New Roman"/>
          <w:bCs/>
          <w:color w:val="000000"/>
          <w:szCs w:val="18"/>
        </w:rPr>
        <w:t>La température du matériau plastique</w:t>
      </w:r>
      <w:r>
        <w:rPr>
          <w:rFonts w:cs="Times New Roman"/>
          <w:bCs/>
          <w:color w:val="000000"/>
          <w:szCs w:val="18"/>
        </w:rPr>
        <w:t xml:space="preserve"> dans le moule est modélisée, en fonction du temps</w:t>
      </w:r>
      <w:r w:rsidR="000E77E4">
        <w:rPr>
          <w:rFonts w:cs="Times New Roman"/>
          <w:bCs/>
          <w:color w:val="000000"/>
          <w:szCs w:val="18"/>
        </w:rPr>
        <w:t>,</w:t>
      </w:r>
      <w:r>
        <w:rPr>
          <w:rFonts w:cs="Times New Roman"/>
          <w:bCs/>
          <w:color w:val="000000"/>
          <w:szCs w:val="18"/>
        </w:rPr>
        <w:t xml:space="preserve"> par une fonction </w:t>
      </w:r>
      <m:oMath>
        <m:r>
          <w:rPr>
            <w:rFonts w:ascii="Cambria Math" w:hAnsi="Cambria Math" w:cs="Times New Roman"/>
            <w:color w:val="000000"/>
            <w:szCs w:val="18"/>
          </w:rPr>
          <m:t>f</m:t>
        </m:r>
      </m:oMath>
      <w:r>
        <w:rPr>
          <w:rFonts w:cs="Times New Roman"/>
          <w:bCs/>
          <w:color w:val="000000"/>
          <w:szCs w:val="18"/>
        </w:rPr>
        <w:t xml:space="preserve"> définie et dérivable sur </w:t>
      </w:r>
      <m:oMath>
        <m:r>
          <w:rPr>
            <w:rFonts w:ascii="Cambria Math" w:hAnsi="Cambria Math" w:cs="Times New Roman"/>
            <w:color w:val="000000"/>
            <w:szCs w:val="18"/>
          </w:rPr>
          <m:t>[O;+∞[</m:t>
        </m:r>
      </m:oMath>
      <w:r>
        <w:rPr>
          <w:rFonts w:cs="Times New Roman"/>
          <w:bCs/>
          <w:color w:val="000000"/>
          <w:szCs w:val="18"/>
        </w:rPr>
        <w:t xml:space="preserve"> </w:t>
      </w:r>
      <w:r w:rsidR="000E77E4">
        <w:rPr>
          <w:rFonts w:cs="Times New Roman"/>
          <w:bCs/>
          <w:color w:val="000000"/>
          <w:szCs w:val="18"/>
        </w:rPr>
        <w:t>, solution de l’équation différentielle :</w:t>
      </w:r>
    </w:p>
    <w:p w:rsidR="00F2138B" w:rsidRDefault="000E77E4" w:rsidP="000E77E4">
      <w:pPr>
        <w:spacing w:before="120"/>
        <w:jc w:val="center"/>
        <w:rPr>
          <w:rFonts w:cs="Times New Roman"/>
          <w:bCs/>
          <w:color w:val="000000"/>
          <w:szCs w:val="18"/>
        </w:rPr>
      </w:pPr>
      <m:oMath>
        <m:r>
          <w:rPr>
            <w:rFonts w:ascii="Cambria Math" w:hAnsi="Cambria Math" w:cs="Times New Roman"/>
            <w:color w:val="000000"/>
            <w:szCs w:val="18"/>
          </w:rPr>
          <m:t>10</m:t>
        </m:r>
        <m:sSup>
          <m:sSupPr>
            <m:ctrlPr>
              <w:rPr>
                <w:rFonts w:ascii="Cambria Math" w:hAnsi="Cambria Math" w:cs="Times New Roman"/>
                <w:bCs/>
                <w:i/>
                <w:color w:val="000000"/>
                <w:szCs w:val="18"/>
              </w:rPr>
            </m:ctrlPr>
          </m:sSupPr>
          <m:e>
            <m:r>
              <w:rPr>
                <w:rFonts w:ascii="Cambria Math" w:hAnsi="Cambria Math" w:cs="Times New Roman"/>
                <w:color w:val="000000"/>
                <w:szCs w:val="18"/>
              </w:rPr>
              <m:t>y</m:t>
            </m:r>
          </m:e>
          <m:sup>
            <m:r>
              <w:rPr>
                <w:rFonts w:ascii="Cambria Math" w:hAnsi="Cambria Math" w:cs="Times New Roman"/>
                <w:color w:val="000000"/>
                <w:szCs w:val="18"/>
              </w:rPr>
              <m:t>'</m:t>
            </m:r>
          </m:sup>
        </m:sSup>
        <m:r>
          <w:rPr>
            <w:rFonts w:ascii="Cambria Math" w:hAnsi="Cambria Math" w:cs="Times New Roman"/>
            <w:color w:val="000000"/>
            <w:szCs w:val="18"/>
          </w:rPr>
          <m:t>+y=80</m:t>
        </m:r>
      </m:oMath>
      <w:r>
        <w:rPr>
          <w:rFonts w:cs="Times New Roman"/>
          <w:bCs/>
          <w:color w:val="000000"/>
          <w:szCs w:val="18"/>
        </w:rPr>
        <w:t xml:space="preserve">  </w:t>
      </w:r>
      <w:r>
        <w:rPr>
          <w:rFonts w:cs="Times New Roman"/>
          <w:bCs/>
          <w:color w:val="000000"/>
          <w:szCs w:val="18"/>
        </w:rPr>
        <w:tab/>
        <w:t xml:space="preserve">  (E)</w:t>
      </w:r>
    </w:p>
    <w:p w:rsidR="000E77E4" w:rsidRDefault="000E77E4" w:rsidP="000E77E4">
      <w:pPr>
        <w:pStyle w:val="Paragraphedeliste"/>
        <w:numPr>
          <w:ilvl w:val="0"/>
          <w:numId w:val="8"/>
        </w:numPr>
        <w:spacing w:before="120"/>
        <w:rPr>
          <w:rFonts w:cs="Times New Roman"/>
          <w:bCs/>
          <w:color w:val="000000"/>
          <w:szCs w:val="18"/>
        </w:rPr>
      </w:pPr>
      <w:r>
        <w:rPr>
          <w:rFonts w:cs="Times New Roman"/>
          <w:bCs/>
          <w:color w:val="000000"/>
          <w:szCs w:val="18"/>
        </w:rPr>
        <w:t xml:space="preserve">Déterminer dans </w:t>
      </w:r>
      <m:oMath>
        <m:r>
          <m:rPr>
            <m:scr m:val="double-struck"/>
          </m:rPr>
          <w:rPr>
            <w:rFonts w:ascii="Cambria Math" w:hAnsi="Cambria Math" w:cs="Times New Roman"/>
            <w:color w:val="000000"/>
            <w:szCs w:val="18"/>
          </w:rPr>
          <m:t>R</m:t>
        </m:r>
      </m:oMath>
      <w:r>
        <w:rPr>
          <w:rFonts w:cs="Times New Roman"/>
          <w:bCs/>
          <w:color w:val="000000"/>
          <w:szCs w:val="18"/>
        </w:rPr>
        <w:t xml:space="preserve">  les solutions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color w:val="000000"/>
                <w:szCs w:val="1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Cs w:val="18"/>
              </w:rPr>
              <m:t>f</m:t>
            </m:r>
          </m:e>
          <m:sub>
            <m:r>
              <w:rPr>
                <w:rFonts w:ascii="Cambria Math" w:hAnsi="Cambria Math" w:cs="Times New Roman"/>
                <w:color w:val="000000"/>
                <w:szCs w:val="18"/>
              </w:rPr>
              <m:t>0</m:t>
            </m:r>
          </m:sub>
        </m:sSub>
        <m:r>
          <w:rPr>
            <w:rFonts w:ascii="Cambria Math" w:hAnsi="Cambria Math" w:cs="Times New Roman"/>
            <w:color w:val="000000"/>
            <w:szCs w:val="18"/>
          </w:rPr>
          <m:t>(t)</m:t>
        </m:r>
      </m:oMath>
      <w:r>
        <w:rPr>
          <w:rFonts w:cs="Times New Roman"/>
          <w:bCs/>
          <w:color w:val="000000"/>
          <w:szCs w:val="18"/>
        </w:rPr>
        <w:t xml:space="preserve"> de l’équation différentielle sans second membre </w:t>
      </w:r>
    </w:p>
    <w:p w:rsidR="000E77E4" w:rsidRPr="000E77E4" w:rsidRDefault="000E77E4" w:rsidP="000E77E4">
      <w:pPr>
        <w:spacing w:before="120"/>
        <w:ind w:left="360"/>
        <w:rPr>
          <w:rFonts w:cs="Times New Roman"/>
          <w:bCs/>
          <w:color w:val="000000"/>
          <w:szCs w:val="18"/>
        </w:rPr>
      </w:pPr>
      <w:r>
        <w:rPr>
          <w:rFonts w:cs="Times New Roman"/>
          <w:bCs/>
          <w:color w:val="000000"/>
          <w:szCs w:val="18"/>
        </w:rPr>
        <w:t xml:space="preserve"> </w:t>
      </w:r>
      <w:r>
        <w:rPr>
          <w:rFonts w:cs="Times New Roman"/>
          <w:bCs/>
          <w:color w:val="000000"/>
          <w:szCs w:val="18"/>
        </w:rPr>
        <w:tab/>
      </w:r>
      <w:r>
        <w:rPr>
          <w:rFonts w:cs="Times New Roman"/>
          <w:bCs/>
          <w:color w:val="000000"/>
          <w:szCs w:val="18"/>
        </w:rPr>
        <w:tab/>
      </w:r>
      <w:r>
        <w:rPr>
          <w:rFonts w:cs="Times New Roman"/>
          <w:bCs/>
          <w:color w:val="000000"/>
          <w:szCs w:val="18"/>
        </w:rPr>
        <w:tab/>
      </w:r>
      <w:r>
        <w:rPr>
          <w:rFonts w:cs="Times New Roman"/>
          <w:bCs/>
          <w:color w:val="000000"/>
          <w:szCs w:val="18"/>
        </w:rPr>
        <w:tab/>
      </w:r>
      <w:r>
        <w:rPr>
          <w:rFonts w:cs="Times New Roman"/>
          <w:bCs/>
          <w:color w:val="000000"/>
          <w:szCs w:val="18"/>
        </w:rPr>
        <w:tab/>
      </w:r>
      <w:r w:rsidRPr="000E77E4">
        <w:rPr>
          <w:rFonts w:cs="Times New Roman"/>
          <w:bCs/>
          <w:color w:val="000000"/>
          <w:szCs w:val="18"/>
        </w:rPr>
        <w:t xml:space="preserve"> </w:t>
      </w:r>
      <m:oMath>
        <m:r>
          <w:rPr>
            <w:rFonts w:ascii="Cambria Math" w:hAnsi="Cambria Math" w:cs="Times New Roman"/>
            <w:color w:val="000000"/>
            <w:szCs w:val="18"/>
          </w:rPr>
          <m:t>10</m:t>
        </m:r>
        <m:sSup>
          <m:sSupPr>
            <m:ctrlPr>
              <w:rPr>
                <w:rFonts w:ascii="Cambria Math" w:hAnsi="Cambria Math" w:cs="Times New Roman"/>
                <w:bCs/>
                <w:i/>
                <w:color w:val="000000"/>
                <w:szCs w:val="18"/>
              </w:rPr>
            </m:ctrlPr>
          </m:sSupPr>
          <m:e>
            <m:r>
              <w:rPr>
                <w:rFonts w:ascii="Cambria Math" w:hAnsi="Cambria Math" w:cs="Times New Roman"/>
                <w:color w:val="000000"/>
                <w:szCs w:val="18"/>
              </w:rPr>
              <m:t>y</m:t>
            </m:r>
          </m:e>
          <m:sup>
            <m:r>
              <w:rPr>
                <w:rFonts w:ascii="Cambria Math" w:hAnsi="Cambria Math" w:cs="Times New Roman"/>
                <w:color w:val="000000"/>
                <w:szCs w:val="18"/>
              </w:rPr>
              <m:t>'</m:t>
            </m:r>
          </m:sup>
        </m:sSup>
        <m:r>
          <w:rPr>
            <w:rFonts w:ascii="Cambria Math" w:hAnsi="Cambria Math" w:cs="Times New Roman"/>
            <w:color w:val="000000"/>
            <w:szCs w:val="18"/>
          </w:rPr>
          <m:t>+y=0</m:t>
        </m:r>
      </m:oMath>
      <w:r w:rsidRPr="000E77E4">
        <w:rPr>
          <w:rFonts w:cs="Times New Roman"/>
          <w:bCs/>
          <w:color w:val="000000"/>
          <w:szCs w:val="18"/>
        </w:rPr>
        <w:t xml:space="preserve">  </w:t>
      </w:r>
      <w:r w:rsidR="00A87BE9">
        <w:rPr>
          <w:rFonts w:cs="Times New Roman"/>
          <w:bCs/>
          <w:color w:val="000000"/>
          <w:szCs w:val="18"/>
        </w:rPr>
        <w:tab/>
        <w:t xml:space="preserve">   </w:t>
      </w:r>
      <w:r w:rsidR="00A87BE9">
        <w:rPr>
          <w:rFonts w:cs="Times New Roman"/>
          <w:bCs/>
          <w:color w:val="000000"/>
          <w:szCs w:val="18"/>
        </w:rPr>
        <w:t>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color w:val="000000"/>
                <w:szCs w:val="1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Cs w:val="18"/>
              </w:rPr>
              <m:t>E</m:t>
            </m:r>
          </m:e>
          <m:sub>
            <m:r>
              <w:rPr>
                <w:rFonts w:ascii="Cambria Math" w:hAnsi="Cambria Math" w:cs="Times New Roman"/>
                <w:color w:val="000000"/>
                <w:szCs w:val="18"/>
              </w:rPr>
              <m:t>0</m:t>
            </m:r>
          </m:sub>
        </m:sSub>
        <m:r>
          <w:rPr>
            <w:rFonts w:ascii="Cambria Math" w:hAnsi="Cambria Math" w:cs="Times New Roman"/>
            <w:color w:val="000000"/>
            <w:szCs w:val="18"/>
          </w:rPr>
          <m:t>)</m:t>
        </m:r>
      </m:oMath>
    </w:p>
    <w:p w:rsidR="000E77E4" w:rsidRDefault="000E77E4" w:rsidP="000E77E4">
      <w:pPr>
        <w:spacing w:before="120"/>
        <w:rPr>
          <w:rFonts w:cs="Times New Roman"/>
          <w:bCs/>
          <w:color w:val="000000"/>
          <w:szCs w:val="18"/>
        </w:rPr>
      </w:pPr>
    </w:p>
    <w:p w:rsidR="000E77E4" w:rsidRDefault="000E77E4" w:rsidP="000E77E4">
      <w:pPr>
        <w:spacing w:before="120"/>
        <w:rPr>
          <w:rFonts w:cs="Times New Roman"/>
          <w:bCs/>
          <w:color w:val="000000"/>
          <w:szCs w:val="18"/>
        </w:rPr>
      </w:pPr>
    </w:p>
    <w:p w:rsidR="000E77E4" w:rsidRDefault="000E77E4" w:rsidP="000E77E4">
      <w:pPr>
        <w:spacing w:before="120"/>
        <w:rPr>
          <w:rFonts w:cs="Times New Roman"/>
          <w:bCs/>
          <w:color w:val="000000"/>
          <w:szCs w:val="18"/>
        </w:rPr>
      </w:pPr>
    </w:p>
    <w:p w:rsidR="000E77E4" w:rsidRDefault="000E77E4" w:rsidP="000E77E4">
      <w:pPr>
        <w:spacing w:before="120"/>
        <w:rPr>
          <w:rFonts w:cs="Times New Roman"/>
          <w:bCs/>
          <w:color w:val="000000"/>
          <w:szCs w:val="18"/>
        </w:rPr>
      </w:pPr>
    </w:p>
    <w:p w:rsidR="008C5CE1" w:rsidRDefault="008C5CE1" w:rsidP="000E77E4">
      <w:pPr>
        <w:spacing w:before="120"/>
        <w:rPr>
          <w:rFonts w:cs="Times New Roman"/>
          <w:bCs/>
          <w:color w:val="000000"/>
          <w:szCs w:val="18"/>
        </w:rPr>
      </w:pPr>
    </w:p>
    <w:p w:rsidR="000E77E4" w:rsidRDefault="000E77E4" w:rsidP="000E77E4">
      <w:pPr>
        <w:spacing w:before="120"/>
        <w:rPr>
          <w:rFonts w:cs="Times New Roman"/>
          <w:bCs/>
          <w:color w:val="000000"/>
          <w:szCs w:val="18"/>
        </w:rPr>
      </w:pPr>
    </w:p>
    <w:p w:rsidR="000E77E4" w:rsidRDefault="000E77E4" w:rsidP="000E77E4">
      <w:pPr>
        <w:pStyle w:val="Paragraphedeliste"/>
        <w:numPr>
          <w:ilvl w:val="0"/>
          <w:numId w:val="8"/>
        </w:numPr>
        <w:spacing w:before="120"/>
        <w:rPr>
          <w:rFonts w:cs="Times New Roman"/>
          <w:bCs/>
          <w:color w:val="000000"/>
          <w:szCs w:val="18"/>
        </w:rPr>
      </w:pPr>
      <w:r>
        <w:rPr>
          <w:rFonts w:cs="Times New Roman"/>
          <w:bCs/>
          <w:color w:val="000000"/>
          <w:szCs w:val="18"/>
        </w:rPr>
        <w:t xml:space="preserve">Déterminer une fonction constante </w:t>
      </w:r>
      <m:oMath>
        <m:r>
          <w:rPr>
            <w:rFonts w:ascii="Cambria Math" w:hAnsi="Cambria Math" w:cs="Times New Roman"/>
            <w:color w:val="000000"/>
            <w:szCs w:val="18"/>
          </w:rPr>
          <m:t>g(t)</m:t>
        </m:r>
      </m:oMath>
      <w:r w:rsidR="00F62909">
        <w:rPr>
          <w:rFonts w:cs="Times New Roman"/>
          <w:bCs/>
          <w:color w:val="000000"/>
          <w:szCs w:val="18"/>
        </w:rPr>
        <w:t xml:space="preserve"> </w:t>
      </w:r>
      <w:r>
        <w:rPr>
          <w:rFonts w:cs="Times New Roman"/>
          <w:bCs/>
          <w:color w:val="000000"/>
          <w:szCs w:val="18"/>
        </w:rPr>
        <w:t>solution particulière de (E)</w:t>
      </w:r>
      <w:r w:rsidR="000B1092">
        <w:rPr>
          <w:rFonts w:cs="Times New Roman"/>
          <w:bCs/>
          <w:color w:val="000000"/>
          <w:szCs w:val="18"/>
        </w:rPr>
        <w:t>.</w:t>
      </w:r>
    </w:p>
    <w:p w:rsidR="000E77E4" w:rsidRDefault="000E77E4" w:rsidP="000E77E4">
      <w:pPr>
        <w:spacing w:before="120"/>
        <w:rPr>
          <w:rFonts w:cs="Times New Roman"/>
          <w:bCs/>
          <w:color w:val="000000"/>
          <w:szCs w:val="18"/>
        </w:rPr>
      </w:pPr>
    </w:p>
    <w:p w:rsidR="000E77E4" w:rsidRDefault="000E77E4" w:rsidP="000E77E4">
      <w:pPr>
        <w:spacing w:before="120"/>
        <w:rPr>
          <w:rFonts w:cs="Times New Roman"/>
          <w:bCs/>
          <w:color w:val="000000"/>
          <w:szCs w:val="18"/>
        </w:rPr>
      </w:pPr>
    </w:p>
    <w:p w:rsidR="000E77E4" w:rsidRDefault="000E77E4" w:rsidP="000E77E4">
      <w:pPr>
        <w:spacing w:before="120"/>
        <w:rPr>
          <w:rFonts w:cs="Times New Roman"/>
          <w:bCs/>
          <w:color w:val="000000"/>
          <w:szCs w:val="18"/>
        </w:rPr>
      </w:pPr>
    </w:p>
    <w:p w:rsidR="000E77E4" w:rsidRDefault="000E77E4" w:rsidP="000E77E4">
      <w:pPr>
        <w:spacing w:before="120"/>
        <w:rPr>
          <w:rFonts w:cs="Times New Roman"/>
          <w:bCs/>
          <w:color w:val="000000"/>
          <w:szCs w:val="18"/>
        </w:rPr>
      </w:pPr>
    </w:p>
    <w:p w:rsidR="000E77E4" w:rsidRDefault="000E77E4" w:rsidP="000E77E4">
      <w:pPr>
        <w:spacing w:before="120"/>
        <w:rPr>
          <w:rFonts w:cs="Times New Roman"/>
          <w:bCs/>
          <w:color w:val="000000"/>
          <w:szCs w:val="18"/>
        </w:rPr>
      </w:pPr>
    </w:p>
    <w:p w:rsidR="000E77E4" w:rsidRDefault="000E77E4" w:rsidP="000E77E4">
      <w:pPr>
        <w:pStyle w:val="Paragraphedeliste"/>
        <w:numPr>
          <w:ilvl w:val="0"/>
          <w:numId w:val="8"/>
        </w:numPr>
        <w:spacing w:before="120"/>
        <w:rPr>
          <w:rFonts w:cs="Times New Roman"/>
          <w:bCs/>
          <w:color w:val="000000"/>
          <w:szCs w:val="18"/>
        </w:rPr>
      </w:pPr>
      <w:r>
        <w:rPr>
          <w:rFonts w:cs="Times New Roman"/>
          <w:bCs/>
          <w:color w:val="000000"/>
          <w:szCs w:val="18"/>
        </w:rPr>
        <w:t>En déduire l’ensem</w:t>
      </w:r>
      <w:r w:rsidR="00F62909">
        <w:rPr>
          <w:rFonts w:cs="Times New Roman"/>
          <w:bCs/>
          <w:color w:val="000000"/>
          <w:szCs w:val="18"/>
        </w:rPr>
        <w:t xml:space="preserve">ble des solutions </w:t>
      </w:r>
      <m:oMath>
        <m:r>
          <w:rPr>
            <w:rFonts w:ascii="Cambria Math" w:hAnsi="Cambria Math" w:cs="Times New Roman"/>
            <w:color w:val="000000"/>
            <w:szCs w:val="18"/>
          </w:rPr>
          <m:t>f(t)</m:t>
        </m:r>
      </m:oMath>
      <w:r w:rsidR="000B1092">
        <w:rPr>
          <w:rFonts w:cs="Times New Roman"/>
          <w:bCs/>
          <w:color w:val="000000"/>
          <w:szCs w:val="18"/>
        </w:rPr>
        <w:t xml:space="preserve"> </w:t>
      </w:r>
      <w:r w:rsidR="00F62909">
        <w:rPr>
          <w:rFonts w:cs="Times New Roman"/>
          <w:bCs/>
          <w:color w:val="000000"/>
          <w:szCs w:val="18"/>
        </w:rPr>
        <w:t>de l’équation différentielle (E)</w:t>
      </w:r>
      <w:r w:rsidR="000B1092">
        <w:rPr>
          <w:rFonts w:cs="Times New Roman"/>
          <w:bCs/>
          <w:color w:val="000000"/>
          <w:szCs w:val="18"/>
        </w:rPr>
        <w:t>.</w:t>
      </w:r>
    </w:p>
    <w:p w:rsidR="00F62909" w:rsidRDefault="00F62909" w:rsidP="00F62909">
      <w:pPr>
        <w:spacing w:before="120"/>
        <w:rPr>
          <w:rFonts w:cs="Times New Roman"/>
          <w:bCs/>
          <w:color w:val="000000"/>
          <w:szCs w:val="18"/>
        </w:rPr>
      </w:pPr>
    </w:p>
    <w:p w:rsidR="00F62909" w:rsidRDefault="00F62909" w:rsidP="00F62909">
      <w:pPr>
        <w:spacing w:before="120"/>
        <w:rPr>
          <w:rFonts w:cs="Times New Roman"/>
          <w:bCs/>
          <w:color w:val="000000"/>
          <w:szCs w:val="18"/>
        </w:rPr>
      </w:pPr>
    </w:p>
    <w:p w:rsidR="00193CB7" w:rsidRDefault="00193CB7" w:rsidP="00F62909">
      <w:pPr>
        <w:spacing w:before="120"/>
        <w:rPr>
          <w:rFonts w:cs="Times New Roman"/>
          <w:bCs/>
          <w:color w:val="000000"/>
          <w:szCs w:val="18"/>
        </w:rPr>
      </w:pPr>
    </w:p>
    <w:p w:rsidR="00F62909" w:rsidRPr="00F62909" w:rsidRDefault="00F62909" w:rsidP="00F62909">
      <w:pPr>
        <w:pStyle w:val="Paragraphedeliste"/>
        <w:numPr>
          <w:ilvl w:val="0"/>
          <w:numId w:val="8"/>
        </w:numPr>
        <w:spacing w:before="120"/>
        <w:rPr>
          <w:rFonts w:cs="Times New Roman"/>
          <w:bCs/>
          <w:color w:val="000000"/>
          <w:szCs w:val="18"/>
        </w:rPr>
      </w:pPr>
      <w:r>
        <w:rPr>
          <w:rFonts w:cs="Times New Roman"/>
          <w:bCs/>
          <w:color w:val="000000"/>
          <w:szCs w:val="18"/>
        </w:rPr>
        <w:t xml:space="preserve">En exploitant </w:t>
      </w:r>
      <w:r w:rsidR="008C5CE1">
        <w:rPr>
          <w:rFonts w:cs="Times New Roman"/>
          <w:bCs/>
          <w:color w:val="000000"/>
          <w:szCs w:val="18"/>
        </w:rPr>
        <w:t>l’une des</w:t>
      </w:r>
      <w:r>
        <w:rPr>
          <w:rFonts w:cs="Times New Roman"/>
          <w:bCs/>
          <w:color w:val="000000"/>
          <w:szCs w:val="18"/>
        </w:rPr>
        <w:t xml:space="preserve"> conditions </w:t>
      </w:r>
      <w:r w:rsidR="008C5CE1">
        <w:rPr>
          <w:rFonts w:cs="Times New Roman"/>
          <w:bCs/>
          <w:color w:val="000000"/>
          <w:szCs w:val="18"/>
        </w:rPr>
        <w:t>devant être remplie par le matériau plastique, démontre</w:t>
      </w:r>
      <w:r w:rsidR="00BB53F0">
        <w:rPr>
          <w:rFonts w:cs="Times New Roman"/>
          <w:bCs/>
          <w:color w:val="000000"/>
          <w:szCs w:val="18"/>
        </w:rPr>
        <w:t>r que la fonction qui modélise s</w:t>
      </w:r>
      <w:r w:rsidR="008C5CE1">
        <w:rPr>
          <w:rFonts w:cs="Times New Roman"/>
          <w:bCs/>
          <w:color w:val="000000"/>
          <w:szCs w:val="18"/>
        </w:rPr>
        <w:t xml:space="preserve">a température est </w:t>
      </w:r>
      <m:oMath>
        <m:r>
          <w:rPr>
            <w:rFonts w:ascii="Cambria Math" w:hAnsi="Cambria Math" w:cs="Times New Roman"/>
            <w:color w:val="000000"/>
            <w:szCs w:val="18"/>
          </w:rPr>
          <m:t>f</m:t>
        </m:r>
        <m:d>
          <m:dPr>
            <m:ctrlPr>
              <w:rPr>
                <w:rFonts w:ascii="Cambria Math" w:hAnsi="Cambria Math" w:cs="Times New Roman"/>
                <w:bCs/>
                <w:i/>
                <w:color w:val="000000"/>
                <w:szCs w:val="18"/>
              </w:rPr>
            </m:ctrlPr>
          </m:dPr>
          <m:e>
            <m:r>
              <w:rPr>
                <w:rFonts w:ascii="Cambria Math" w:hAnsi="Cambria Math" w:cs="Times New Roman"/>
                <w:color w:val="000000"/>
                <w:szCs w:val="18"/>
              </w:rPr>
              <m:t>t</m:t>
            </m:r>
          </m:e>
        </m:d>
        <m:r>
          <w:rPr>
            <w:rFonts w:ascii="Cambria Math" w:hAnsi="Cambria Math" w:cs="Times New Roman"/>
            <w:color w:val="000000"/>
            <w:szCs w:val="18"/>
          </w:rPr>
          <m:t>=160</m:t>
        </m:r>
        <m:sSup>
          <m:sSupPr>
            <m:ctrlPr>
              <w:rPr>
                <w:rFonts w:ascii="Cambria Math" w:hAnsi="Cambria Math" w:cs="Times New Roman"/>
                <w:bCs/>
                <w:i/>
                <w:color w:val="000000"/>
                <w:szCs w:val="18"/>
              </w:rPr>
            </m:ctrlPr>
          </m:sSupPr>
          <m:e>
            <m:r>
              <w:rPr>
                <w:rFonts w:ascii="Cambria Math" w:hAnsi="Cambria Math" w:cs="Times New Roman"/>
                <w:color w:val="000000"/>
                <w:szCs w:val="18"/>
              </w:rPr>
              <m:t>e</m:t>
            </m:r>
          </m:e>
          <m:sup>
            <m:r>
              <w:rPr>
                <w:rFonts w:ascii="Cambria Math" w:hAnsi="Cambria Math" w:cs="Times New Roman"/>
                <w:color w:val="000000"/>
                <w:szCs w:val="18"/>
              </w:rPr>
              <m:t>-0.1t</m:t>
            </m:r>
          </m:sup>
        </m:sSup>
        <m:r>
          <w:rPr>
            <w:rFonts w:ascii="Cambria Math" w:hAnsi="Cambria Math" w:cs="Times New Roman"/>
            <w:color w:val="000000"/>
            <w:szCs w:val="18"/>
          </w:rPr>
          <m:t>+80</m:t>
        </m:r>
      </m:oMath>
      <w:r w:rsidR="009E2635">
        <w:rPr>
          <w:rFonts w:cs="Times New Roman"/>
          <w:color w:val="000000"/>
          <w:szCs w:val="18"/>
        </w:rPr>
        <w:t>.</w:t>
      </w:r>
    </w:p>
    <w:p w:rsidR="000E77E4" w:rsidRDefault="000E77E4" w:rsidP="000E77E4">
      <w:pPr>
        <w:spacing w:before="120"/>
        <w:rPr>
          <w:rFonts w:cs="Times New Roman"/>
          <w:bCs/>
          <w:color w:val="000000"/>
          <w:szCs w:val="18"/>
        </w:rPr>
      </w:pPr>
    </w:p>
    <w:p w:rsidR="008C5CE1" w:rsidRDefault="008C5CE1" w:rsidP="000E77E4">
      <w:pPr>
        <w:spacing w:before="120"/>
        <w:rPr>
          <w:rFonts w:cs="Times New Roman"/>
          <w:bCs/>
          <w:color w:val="000000"/>
          <w:szCs w:val="18"/>
        </w:rPr>
      </w:pPr>
    </w:p>
    <w:p w:rsidR="008C5CE1" w:rsidRDefault="008C5CE1" w:rsidP="000E77E4">
      <w:pPr>
        <w:spacing w:before="120"/>
        <w:rPr>
          <w:rFonts w:cs="Times New Roman"/>
          <w:bCs/>
          <w:color w:val="000000"/>
          <w:szCs w:val="18"/>
        </w:rPr>
      </w:pPr>
    </w:p>
    <w:p w:rsidR="008C5CE1" w:rsidRDefault="008C5CE1" w:rsidP="000E77E4">
      <w:pPr>
        <w:spacing w:before="120"/>
        <w:rPr>
          <w:rFonts w:cs="Times New Roman"/>
          <w:bCs/>
          <w:color w:val="000000"/>
          <w:szCs w:val="18"/>
        </w:rPr>
      </w:pPr>
    </w:p>
    <w:p w:rsidR="008C5CE1" w:rsidRDefault="008C5CE1" w:rsidP="000E77E4">
      <w:pPr>
        <w:spacing w:before="120"/>
        <w:rPr>
          <w:rFonts w:cs="Times New Roman"/>
          <w:bCs/>
          <w:color w:val="000000"/>
          <w:szCs w:val="18"/>
        </w:rPr>
      </w:pPr>
    </w:p>
    <w:p w:rsidR="008C5CE1" w:rsidRPr="000E77E4" w:rsidRDefault="008C5CE1" w:rsidP="000E77E4">
      <w:pPr>
        <w:spacing w:before="120"/>
        <w:rPr>
          <w:rFonts w:cs="Times New Roman"/>
          <w:bCs/>
          <w:color w:val="000000"/>
          <w:szCs w:val="18"/>
        </w:rPr>
      </w:pPr>
    </w:p>
    <w:p w:rsidR="0030092A" w:rsidRDefault="0030092A" w:rsidP="0030092A">
      <w:pPr>
        <w:spacing w:before="120"/>
        <w:rPr>
          <w:rFonts w:cs="Times New Roman"/>
          <w:color w:val="000000"/>
          <w:szCs w:val="18"/>
        </w:rPr>
      </w:pPr>
      <w:r w:rsidRPr="007A0540">
        <w:rPr>
          <w:rFonts w:cs="Times New Roman"/>
          <w:b/>
          <w:bCs/>
          <w:color w:val="000000"/>
          <w:szCs w:val="18"/>
        </w:rPr>
        <w:t xml:space="preserve">Partie </w:t>
      </w:r>
      <w:r w:rsidR="008C5CE1">
        <w:rPr>
          <w:rFonts w:cs="Times New Roman"/>
          <w:b/>
          <w:bCs/>
          <w:color w:val="000000"/>
          <w:szCs w:val="18"/>
        </w:rPr>
        <w:t>C</w:t>
      </w:r>
    </w:p>
    <w:p w:rsidR="006C49D9" w:rsidRPr="00121A2A" w:rsidRDefault="006C49D9" w:rsidP="001E29A0">
      <w:pPr>
        <w:spacing w:before="120"/>
        <w:rPr>
          <w:rFonts w:cs="Times New Roman"/>
          <w:szCs w:val="18"/>
        </w:rPr>
      </w:pPr>
      <w:r w:rsidRPr="00121A2A">
        <w:rPr>
          <w:rFonts w:cs="Times New Roman"/>
          <w:szCs w:val="18"/>
        </w:rPr>
        <w:t>Dans cette partie, o</w:t>
      </w:r>
      <w:r w:rsidR="001E29A0" w:rsidRPr="00121A2A">
        <w:rPr>
          <w:rFonts w:cs="Times New Roman"/>
          <w:szCs w:val="18"/>
        </w:rPr>
        <w:t>n décide de maintenir le m</w:t>
      </w:r>
      <w:r w:rsidRPr="00121A2A">
        <w:rPr>
          <w:rFonts w:cs="Times New Roman"/>
          <w:szCs w:val="18"/>
        </w:rPr>
        <w:t xml:space="preserve">oule à une température de </w:t>
      </w:r>
      <w:r w:rsidR="00230BFE">
        <w:rPr>
          <w:rFonts w:cs="Times New Roman"/>
          <w:szCs w:val="18"/>
        </w:rPr>
        <w:t>6</w:t>
      </w:r>
      <w:r w:rsidRPr="00121A2A">
        <w:rPr>
          <w:rFonts w:cs="Times New Roman"/>
          <w:szCs w:val="18"/>
        </w:rPr>
        <w:t>0</w:t>
      </w:r>
      <w:r w:rsidR="001901C9">
        <w:rPr>
          <w:rFonts w:cs="Times New Roman"/>
          <w:szCs w:val="18"/>
        </w:rPr>
        <w:t xml:space="preserve"> </w:t>
      </w:r>
      <w:r w:rsidRPr="00121A2A">
        <w:rPr>
          <w:rFonts w:cs="Times New Roman"/>
          <w:szCs w:val="18"/>
        </w:rPr>
        <w:t>°C.</w:t>
      </w:r>
    </w:p>
    <w:p w:rsidR="008E0C39" w:rsidRDefault="005B1FC0" w:rsidP="005B1FC0">
      <w:pPr>
        <w:spacing w:before="120"/>
        <w:rPr>
          <w:rFonts w:eastAsia="Fourier-Math-Symbols"/>
        </w:rPr>
      </w:pPr>
      <w:r>
        <w:rPr>
          <w:rFonts w:cs="Times New Roman"/>
          <w:szCs w:val="18"/>
        </w:rPr>
        <w:t xml:space="preserve">Pour </w:t>
      </w:r>
      <w:r>
        <w:t>cette température du moule, l</w:t>
      </w:r>
      <w:r>
        <w:rPr>
          <w:rFonts w:cs="Times New Roman"/>
          <w:szCs w:val="18"/>
        </w:rPr>
        <w:t>a</w:t>
      </w:r>
      <w:r w:rsidR="001E29A0" w:rsidRPr="00121A2A">
        <w:rPr>
          <w:rFonts w:cs="Times New Roman"/>
          <w:szCs w:val="18"/>
        </w:rPr>
        <w:t xml:space="preserve"> fonction</w:t>
      </w:r>
      <w:r w:rsidR="001D67A6">
        <w:rPr>
          <w:rFonts w:cs="Times New Roman"/>
          <w:szCs w:val="18"/>
        </w:rPr>
        <w:t xml:space="preserve"> </w:t>
      </w:r>
      <w:r w:rsidR="006C49D9" w:rsidRPr="00121A2A">
        <w:rPr>
          <w:rFonts w:cs="Times New Roman"/>
          <w:szCs w:val="18"/>
        </w:rPr>
        <w:t xml:space="preserve"> </w:t>
      </w:r>
      <m:oMath>
        <m:r>
          <w:rPr>
            <w:rFonts w:ascii="Cambria Math" w:hAnsi="Cambria Math" w:cs="Times New Roman"/>
            <w:szCs w:val="18"/>
          </w:rPr>
          <m:t xml:space="preserve">f </m:t>
        </m:r>
      </m:oMath>
      <w:r w:rsidR="001E29A0" w:rsidRPr="00121A2A">
        <w:rPr>
          <w:rFonts w:cs="Times New Roman"/>
          <w:szCs w:val="18"/>
        </w:rPr>
        <w:t>donnant la température du matériau plastique  en fonctio</w:t>
      </w:r>
      <w:r>
        <w:rPr>
          <w:rFonts w:cs="Times New Roman"/>
          <w:szCs w:val="18"/>
        </w:rPr>
        <w:t xml:space="preserve">n du temps </w:t>
      </w:r>
      <w:r w:rsidR="008E0C39">
        <w:t xml:space="preserve">est </w:t>
      </w:r>
      <w:r w:rsidR="001D67A6">
        <w:t xml:space="preserve">  </w:t>
      </w:r>
      <m:oMath>
        <m:r>
          <w:rPr>
            <w:rFonts w:ascii="Cambria Math" w:eastAsia="Fourier-Math-Symbols" w:hAnsi="Cambria Math" w:cs="Times New Roman"/>
            <w:color w:val="000000"/>
            <w:szCs w:val="18"/>
          </w:rPr>
          <m:t xml:space="preserve">f </m:t>
        </m:r>
        <m:d>
          <m:dPr>
            <m:ctrlPr>
              <w:rPr>
                <w:rFonts w:ascii="Cambria Math" w:eastAsia="Fourier-Math-Symbols" w:hAnsi="Cambria Math" w:cs="Times New Roman"/>
                <w:i/>
                <w:color w:val="000000"/>
                <w:szCs w:val="18"/>
              </w:rPr>
            </m:ctrlPr>
          </m:dPr>
          <m:e>
            <m:r>
              <w:rPr>
                <w:rFonts w:ascii="Cambria Math" w:eastAsia="Fourier-Math-Symbols" w:hAnsi="Cambria Math" w:cs="Times New Roman"/>
                <w:color w:val="000000"/>
                <w:szCs w:val="18"/>
              </w:rPr>
              <m:t>t</m:t>
            </m:r>
          </m:e>
        </m:d>
        <m:r>
          <w:rPr>
            <w:rFonts w:ascii="Cambria Math" w:eastAsia="Fourier-Math-Symbols" w:hAnsi="Cambria Math" w:cs="Times New Roman" w:hint="eastAsia"/>
            <w:color w:val="000000"/>
            <w:szCs w:val="18"/>
          </w:rPr>
          <m:t xml:space="preserve">= </m:t>
        </m:r>
        <m:r>
          <w:rPr>
            <w:rFonts w:ascii="Cambria Math" w:eastAsia="Fourier-Math-Symbols" w:hAnsi="Cambria Math" w:cs="Times New Roman"/>
            <w:color w:val="000000"/>
            <w:szCs w:val="18"/>
          </w:rPr>
          <m:t xml:space="preserve">60 + 180 </m:t>
        </m:r>
        <m:sSup>
          <m:sSupPr>
            <m:ctrlPr>
              <w:rPr>
                <w:rFonts w:ascii="Cambria Math" w:eastAsia="Fourier-Math-Symbols" w:hAnsi="Cambria Math" w:cs="Times New Roman"/>
                <w:i/>
                <w:color w:val="000000"/>
                <w:szCs w:val="18"/>
              </w:rPr>
            </m:ctrlPr>
          </m:sSupPr>
          <m:e>
            <m:r>
              <w:rPr>
                <w:rFonts w:ascii="Cambria Math" w:eastAsia="Fourier-Math-Symbols" w:hAnsi="Cambria Math" w:cs="Times New Roman"/>
                <w:color w:val="000000"/>
                <w:szCs w:val="18"/>
              </w:rPr>
              <m:t>e</m:t>
            </m:r>
          </m:e>
          <m:sup>
            <m:r>
              <w:rPr>
                <w:rFonts w:ascii="Cambria Math" w:eastAsia="Fourier-Math-Symbols" w:hAnsi="Cambria Math" w:cs="Times New Roman"/>
                <w:color w:val="000000"/>
                <w:szCs w:val="18"/>
              </w:rPr>
              <m:t>- 0,1t</m:t>
            </m:r>
          </m:sup>
        </m:sSup>
        <m:r>
          <w:rPr>
            <w:rFonts w:ascii="Cambria Math" w:eastAsia="Fourier-Math-Symbols" w:hAnsi="Cambria Math" w:cs="Times New Roman"/>
            <w:color w:val="000000"/>
            <w:szCs w:val="18"/>
          </w:rPr>
          <m:t xml:space="preserve"> </m:t>
        </m:r>
      </m:oMath>
      <w:r w:rsidR="008E0C39" w:rsidRPr="001901C9">
        <w:rPr>
          <w:rFonts w:eastAsia="Fourier-Math-Symbols"/>
        </w:rPr>
        <w:t xml:space="preserve"> </w:t>
      </w:r>
      <w:r w:rsidR="00F17DCA">
        <w:rPr>
          <w:rFonts w:eastAsia="Fourier-Math-Symbols"/>
        </w:rPr>
        <w:br/>
      </w:r>
      <w:r w:rsidR="00F17DCA" w:rsidRPr="002D24E7">
        <w:rPr>
          <w:rFonts w:cs="Times New Roman"/>
          <w:b/>
          <w:bCs/>
          <w:i/>
          <w:iCs/>
          <w:color w:val="2F5496" w:themeColor="accent5" w:themeShade="BF"/>
        </w:rPr>
        <w:t>(Attention, il ne s’agit pas de la réponse aux questions de</w:t>
      </w:r>
      <w:r w:rsidR="009E2635">
        <w:rPr>
          <w:rFonts w:cs="Times New Roman"/>
          <w:b/>
          <w:bCs/>
          <w:i/>
          <w:iCs/>
          <w:color w:val="2F5496" w:themeColor="accent5" w:themeShade="BF"/>
        </w:rPr>
        <w:t>s</w:t>
      </w:r>
      <w:r w:rsidR="00F17DCA" w:rsidRPr="002D24E7">
        <w:rPr>
          <w:rFonts w:cs="Times New Roman"/>
          <w:b/>
          <w:bCs/>
          <w:i/>
          <w:iCs/>
          <w:color w:val="2F5496" w:themeColor="accent5" w:themeShade="BF"/>
        </w:rPr>
        <w:t xml:space="preserve"> parties A et B.)</w:t>
      </w:r>
      <w:r w:rsidR="001075B7">
        <w:rPr>
          <w:rFonts w:eastAsia="Fourier-Math-Symbols"/>
        </w:rPr>
        <w:br/>
      </w:r>
    </w:p>
    <w:p w:rsidR="00935C44" w:rsidRPr="001075B7" w:rsidRDefault="001075B7" w:rsidP="001075B7">
      <w:pPr>
        <w:pStyle w:val="Paragraphedeliste"/>
        <w:numPr>
          <w:ilvl w:val="0"/>
          <w:numId w:val="12"/>
        </w:numPr>
        <w:rPr>
          <w:rFonts w:eastAsia="Fourier-Math-Symbols" w:cs="Times New Roman"/>
          <w:b/>
          <w:bCs/>
          <w:color w:val="000000"/>
          <w:szCs w:val="18"/>
        </w:rPr>
      </w:pPr>
      <w:r w:rsidRPr="001075B7">
        <w:rPr>
          <w:rFonts w:eastAsia="Fourier-Math-Symbols" w:cs="Times New Roman"/>
          <w:bCs/>
          <w:color w:val="000000"/>
          <w:szCs w:val="18"/>
        </w:rPr>
        <w:t xml:space="preserve">a) </w:t>
      </w:r>
      <w:r w:rsidR="00935C44" w:rsidRPr="001075B7">
        <w:rPr>
          <w:rFonts w:eastAsia="Fourier-Math-Symbols" w:cs="Times New Roman"/>
          <w:bCs/>
          <w:color w:val="000000"/>
          <w:szCs w:val="18"/>
        </w:rPr>
        <w:t xml:space="preserve">Calculer </w:t>
      </w:r>
      <m:oMath>
        <m:r>
          <w:rPr>
            <w:rFonts w:ascii="Cambria Math" w:eastAsia="Fourier-Math-Symbols" w:hAnsi="Cambria Math" w:cs="Times New Roman"/>
            <w:color w:val="000000"/>
            <w:szCs w:val="18"/>
          </w:rPr>
          <m:t>f</m:t>
        </m:r>
        <m:r>
          <w:rPr>
            <w:rFonts w:ascii="Cambria Math" w:eastAsia="Fourier-Math-Symbols" w:hAnsi="Cambria Math" w:cs="Times New Roman"/>
            <w:color w:val="000000"/>
            <w:spacing w:val="-40"/>
          </w:rPr>
          <m:t xml:space="preserve"> </m:t>
        </m:r>
        <m:r>
          <w:rPr>
            <w:rFonts w:ascii="Cambria Math" w:eastAsia="Fourier-Math-Symbols" w:hAnsi="Cambria Math" w:cs="Times New Roman"/>
            <w:color w:val="000000"/>
            <w:szCs w:val="18"/>
          </w:rPr>
          <m:t>’(t)</m:t>
        </m:r>
      </m:oMath>
      <w:r w:rsidR="000F090C">
        <w:rPr>
          <w:rFonts w:eastAsia="Fourier-Math-Symbols" w:cs="Times New Roman"/>
          <w:bCs/>
          <w:color w:val="000000"/>
          <w:szCs w:val="18"/>
        </w:rPr>
        <w:t>.</w:t>
      </w:r>
      <w:r w:rsidR="00935C44" w:rsidRPr="001075B7">
        <w:rPr>
          <w:rFonts w:eastAsia="Fourier-Math-Symbols" w:cs="Times New Roman"/>
          <w:b/>
          <w:bCs/>
          <w:color w:val="000000"/>
          <w:szCs w:val="18"/>
        </w:rPr>
        <w:t xml:space="preserve"> </w:t>
      </w:r>
    </w:p>
    <w:p w:rsidR="00856DBF" w:rsidRDefault="00856DBF" w:rsidP="00856DBF">
      <w:pPr>
        <w:rPr>
          <w:rFonts w:cs="Times New Roman"/>
          <w:color w:val="000000"/>
          <w:szCs w:val="18"/>
        </w:rPr>
      </w:pPr>
    </w:p>
    <w:p w:rsidR="00195884" w:rsidRDefault="00195884" w:rsidP="00856DBF">
      <w:pPr>
        <w:rPr>
          <w:rFonts w:cs="Times New Roman"/>
          <w:color w:val="000000"/>
          <w:szCs w:val="18"/>
        </w:rPr>
      </w:pPr>
    </w:p>
    <w:p w:rsidR="00195884" w:rsidRDefault="00195884" w:rsidP="00856DBF">
      <w:pPr>
        <w:rPr>
          <w:rFonts w:cs="Times New Roman"/>
          <w:color w:val="000000"/>
          <w:szCs w:val="18"/>
        </w:rPr>
      </w:pPr>
    </w:p>
    <w:p w:rsidR="00195884" w:rsidRDefault="00195884" w:rsidP="00856DBF">
      <w:pPr>
        <w:rPr>
          <w:rFonts w:cs="Times New Roman"/>
          <w:color w:val="000000"/>
          <w:szCs w:val="18"/>
        </w:rPr>
      </w:pPr>
    </w:p>
    <w:p w:rsidR="001075B7" w:rsidRDefault="001075B7" w:rsidP="00856DBF">
      <w:pPr>
        <w:rPr>
          <w:rFonts w:cs="Times New Roman"/>
          <w:color w:val="000000"/>
          <w:szCs w:val="18"/>
        </w:rPr>
      </w:pPr>
    </w:p>
    <w:p w:rsidR="003B0102" w:rsidRDefault="003B0102" w:rsidP="00856DBF">
      <w:pPr>
        <w:rPr>
          <w:rFonts w:cs="Times New Roman"/>
          <w:color w:val="000000"/>
          <w:szCs w:val="18"/>
        </w:rPr>
      </w:pPr>
    </w:p>
    <w:p w:rsidR="00195884" w:rsidRDefault="00195884" w:rsidP="00856DBF">
      <w:pPr>
        <w:rPr>
          <w:rFonts w:cs="Times New Roman"/>
          <w:color w:val="000000"/>
          <w:szCs w:val="18"/>
        </w:rPr>
      </w:pPr>
    </w:p>
    <w:p w:rsidR="001E29A0" w:rsidRDefault="00935C44" w:rsidP="00935C44">
      <w:pPr>
        <w:spacing w:before="120"/>
        <w:ind w:left="284"/>
        <w:rPr>
          <w:rFonts w:eastAsia="Fourier-Math-Symbols" w:cs="Times New Roman"/>
          <w:b/>
          <w:bCs/>
          <w:color w:val="000000"/>
          <w:szCs w:val="18"/>
        </w:rPr>
      </w:pPr>
      <w:r w:rsidRPr="00B578C5">
        <w:rPr>
          <w:rFonts w:eastAsia="Fourier-Math-Symbols"/>
        </w:rPr>
        <w:t>b</w:t>
      </w:r>
      <w:r w:rsidRPr="00935C44">
        <w:rPr>
          <w:rFonts w:eastAsia="Fourier-Math-Symbols"/>
        </w:rPr>
        <w:t xml:space="preserve">) </w:t>
      </w:r>
      <w:r>
        <w:rPr>
          <w:rFonts w:eastAsia="Fourier-Math-Symbols"/>
        </w:rPr>
        <w:t>En déduire</w:t>
      </w:r>
      <w:r w:rsidR="001901C9">
        <w:rPr>
          <w:rFonts w:eastAsia="Fourier-Math-Symbols"/>
        </w:rPr>
        <w:t>,</w:t>
      </w:r>
      <w:r w:rsidR="001E29A0">
        <w:rPr>
          <w:rFonts w:eastAsia="Fourier-Math-Symbols" w:cs="Times New Roman"/>
          <w:color w:val="000000"/>
          <w:szCs w:val="18"/>
        </w:rPr>
        <w:t xml:space="preserve"> </w:t>
      </w:r>
      <w:r w:rsidR="00195884">
        <w:rPr>
          <w:rFonts w:eastAsia="Fourier-Math-Symbols" w:cs="Times New Roman"/>
          <w:color w:val="000000"/>
          <w:szCs w:val="18"/>
        </w:rPr>
        <w:t>en justifiant</w:t>
      </w:r>
      <w:r w:rsidR="001901C9">
        <w:rPr>
          <w:rFonts w:eastAsia="Fourier-Math-Symbols" w:cs="Times New Roman"/>
          <w:color w:val="000000"/>
          <w:szCs w:val="18"/>
        </w:rPr>
        <w:t>,</w:t>
      </w:r>
      <w:r w:rsidR="00195884">
        <w:rPr>
          <w:rFonts w:eastAsia="Fourier-Math-Symbols" w:cs="Times New Roman"/>
          <w:color w:val="000000"/>
          <w:szCs w:val="18"/>
        </w:rPr>
        <w:t xml:space="preserve"> </w:t>
      </w:r>
      <w:r w:rsidR="001E29A0">
        <w:rPr>
          <w:rFonts w:eastAsia="Fourier-Math-Symbols" w:cs="Times New Roman"/>
          <w:color w:val="000000"/>
          <w:szCs w:val="18"/>
        </w:rPr>
        <w:t xml:space="preserve">le sens de variation de la </w:t>
      </w:r>
      <w:r w:rsidR="006C49D9">
        <w:rPr>
          <w:rFonts w:eastAsia="Fourier-Math-Symbols" w:cs="Times New Roman"/>
          <w:color w:val="000000"/>
          <w:szCs w:val="18"/>
        </w:rPr>
        <w:t xml:space="preserve">fonction </w:t>
      </w:r>
      <m:oMath>
        <m:r>
          <w:rPr>
            <w:rFonts w:ascii="Cambria Math" w:eastAsia="Fourier-Math-Symbols" w:hAnsi="Cambria Math" w:cs="Times New Roman"/>
            <w:color w:val="000000"/>
            <w:szCs w:val="18"/>
          </w:rPr>
          <m:t>f</m:t>
        </m:r>
      </m:oMath>
      <w:r w:rsidR="005B64C8">
        <w:rPr>
          <w:rFonts w:eastAsia="Fourier-Math-Symbols" w:cs="Times New Roman"/>
          <w:color w:val="000000"/>
          <w:szCs w:val="18"/>
        </w:rPr>
        <w:t xml:space="preserve"> </w:t>
      </w:r>
      <w:r w:rsidR="005B64C8">
        <w:rPr>
          <w:rFonts w:cs="Times New Roman"/>
          <w:szCs w:val="18"/>
        </w:rPr>
        <w:t xml:space="preserve">sur </w:t>
      </w:r>
      <m:oMath>
        <m:r>
          <w:rPr>
            <w:rFonts w:ascii="Cambria Math" w:hAnsi="Cambria Math" w:cs="Times New Roman"/>
            <w:szCs w:val="18"/>
          </w:rPr>
          <m:t>[0;+∞[</m:t>
        </m:r>
      </m:oMath>
      <w:r w:rsidR="000F090C">
        <w:rPr>
          <w:rFonts w:cs="Times New Roman"/>
          <w:szCs w:val="18"/>
        </w:rPr>
        <w:t>.</w:t>
      </w:r>
    </w:p>
    <w:p w:rsidR="00856DBF" w:rsidRDefault="00856DBF" w:rsidP="00856DBF">
      <w:pPr>
        <w:rPr>
          <w:rFonts w:cs="Times New Roman"/>
          <w:color w:val="000000"/>
          <w:szCs w:val="18"/>
        </w:rPr>
      </w:pPr>
    </w:p>
    <w:p w:rsidR="00195884" w:rsidRDefault="00195884" w:rsidP="00856DBF">
      <w:pPr>
        <w:rPr>
          <w:rFonts w:cs="Times New Roman"/>
          <w:color w:val="000000"/>
          <w:szCs w:val="18"/>
        </w:rPr>
      </w:pPr>
    </w:p>
    <w:p w:rsidR="00195884" w:rsidRDefault="00195884" w:rsidP="00856DBF">
      <w:pPr>
        <w:rPr>
          <w:rFonts w:cs="Times New Roman"/>
          <w:color w:val="000000"/>
          <w:szCs w:val="18"/>
        </w:rPr>
      </w:pPr>
    </w:p>
    <w:p w:rsidR="001075B7" w:rsidRDefault="001075B7" w:rsidP="00856DBF">
      <w:pPr>
        <w:rPr>
          <w:rFonts w:cs="Times New Roman"/>
          <w:color w:val="000000"/>
          <w:szCs w:val="18"/>
        </w:rPr>
      </w:pPr>
    </w:p>
    <w:p w:rsidR="00544E3E" w:rsidRDefault="00544E3E" w:rsidP="00856DBF">
      <w:pPr>
        <w:rPr>
          <w:rFonts w:cs="Times New Roman"/>
          <w:color w:val="000000"/>
          <w:szCs w:val="18"/>
        </w:rPr>
      </w:pPr>
    </w:p>
    <w:p w:rsidR="005A32E7" w:rsidRDefault="005A32E7" w:rsidP="00856DBF">
      <w:pPr>
        <w:rPr>
          <w:rFonts w:cs="Times New Roman"/>
          <w:color w:val="000000"/>
          <w:szCs w:val="18"/>
        </w:rPr>
      </w:pPr>
    </w:p>
    <w:p w:rsidR="00195884" w:rsidRDefault="00195884" w:rsidP="00856DBF">
      <w:pPr>
        <w:rPr>
          <w:rFonts w:cs="Times New Roman"/>
          <w:color w:val="000000"/>
          <w:szCs w:val="18"/>
        </w:rPr>
      </w:pPr>
    </w:p>
    <w:p w:rsidR="001E29A0" w:rsidRDefault="00935C44" w:rsidP="003B0102">
      <w:pPr>
        <w:spacing w:before="120"/>
        <w:ind w:left="284"/>
        <w:rPr>
          <w:rFonts w:eastAsia="Fourier-Math-Symbols" w:cs="Times New Roman"/>
          <w:b/>
          <w:bCs/>
          <w:color w:val="000000"/>
          <w:szCs w:val="18"/>
        </w:rPr>
      </w:pPr>
      <w:r w:rsidRPr="00B578C5">
        <w:rPr>
          <w:rFonts w:eastAsia="Fourier-Math-Symbols"/>
        </w:rPr>
        <w:t>c</w:t>
      </w:r>
      <w:r w:rsidRPr="00935C44">
        <w:rPr>
          <w:rFonts w:eastAsia="Fourier-Math-Symbols"/>
        </w:rPr>
        <w:t xml:space="preserve">) </w:t>
      </w:r>
      <w:r w:rsidR="001E29A0">
        <w:rPr>
          <w:rFonts w:eastAsia="Fourier-Math-Symbols" w:cs="Times New Roman"/>
          <w:color w:val="000000"/>
          <w:szCs w:val="18"/>
        </w:rPr>
        <w:t>Déterminer</w:t>
      </w:r>
      <w:r w:rsidR="00544E3E">
        <w:rPr>
          <w:rFonts w:eastAsia="Fourier-Math-Symbols" w:cs="Times New Roman"/>
          <w:color w:val="000000"/>
          <w:szCs w:val="18"/>
        </w:rPr>
        <w:t>,</w:t>
      </w:r>
      <w:r w:rsidR="003E7178">
        <w:rPr>
          <w:rFonts w:eastAsia="Fourier-Math-Symbols" w:cs="Times New Roman"/>
          <w:color w:val="000000"/>
          <w:szCs w:val="18"/>
        </w:rPr>
        <w:t xml:space="preserve"> en justifiant</w:t>
      </w:r>
      <w:r w:rsidR="00544E3E">
        <w:rPr>
          <w:rFonts w:eastAsia="Fourier-Math-Symbols" w:cs="Times New Roman"/>
          <w:color w:val="000000"/>
          <w:szCs w:val="18"/>
        </w:rPr>
        <w:t>,</w:t>
      </w:r>
      <w:r w:rsidR="001E29A0">
        <w:rPr>
          <w:rFonts w:eastAsia="Fourier-Math-Symbols" w:cs="Times New Roman"/>
          <w:color w:val="000000"/>
          <w:szCs w:val="18"/>
        </w:rPr>
        <w:t xml:space="preserve"> </w:t>
      </w:r>
      <m:oMath>
        <m:r>
          <w:rPr>
            <w:rFonts w:ascii="Cambria Math" w:eastAsia="Fourier-Math-Symbols" w:hAnsi="Cambria Math" w:cs="Times New Roman"/>
            <w:i/>
            <w:color w:val="000000"/>
            <w:szCs w:val="18"/>
          </w:rPr>
          <w:fldChar w:fldCharType="begin"/>
        </m:r>
        <m:r>
          <m:rPr>
            <m:sty m:val="p"/>
          </m:rPr>
          <w:rPr>
            <w:rFonts w:ascii="Cambria Math" w:eastAsia="Fourier-Math-Symbols" w:hAnsi="Cambria Math" w:cs="Times New Roman"/>
            <w:color w:val="000000"/>
            <w:szCs w:val="18"/>
          </w:rPr>
          <m:t xml:space="preserve">  EQ \o(lim;\s\do6(</m:t>
        </m:r>
        <m:r>
          <m:rPr>
            <m:sty m:val="p"/>
          </m:rPr>
          <w:rPr>
            <w:rFonts w:ascii="Cambria Math" w:eastAsia="Fourier-Math-Symbols" w:hAnsi="Cambria Math" w:cs="Times New Roman"/>
            <w:color w:val="000000"/>
            <w:sz w:val="14"/>
            <w:szCs w:val="18"/>
          </w:rPr>
          <m:t xml:space="preserve">t </m:t>
        </m:r>
        <m:r>
          <w:rPr>
            <w:rFonts w:ascii="Cambria Math" w:eastAsia="Fourier-Math-Symbols" w:hAnsi="Cambria Math" w:cs="Times New Roman"/>
            <w:i/>
            <w:color w:val="000000"/>
            <w:sz w:val="14"/>
            <w:szCs w:val="18"/>
          </w:rPr>
          <w:fldChar w:fldCharType="begin"/>
        </m:r>
        <m:r>
          <m:rPr>
            <m:sty m:val="p"/>
          </m:rPr>
          <w:rPr>
            <w:rFonts w:ascii="Cambria Math" w:eastAsia="Fourier-Math-Symbols" w:hAnsi="Cambria Math" w:cs="Times New Roman"/>
            <w:color w:val="000000"/>
            <w:sz w:val="14"/>
            <w:szCs w:val="18"/>
          </w:rPr>
          <m:t xml:space="preserve"> SYMBOL 174 \f Symbol \h </m:t>
        </m:r>
        <m:r>
          <w:rPr>
            <w:rFonts w:ascii="Cambria Math" w:eastAsia="Fourier-Math-Symbols" w:hAnsi="Cambria Math" w:cs="Times New Roman"/>
            <w:i/>
            <w:color w:val="000000"/>
            <w:sz w:val="14"/>
            <w:szCs w:val="18"/>
          </w:rPr>
          <w:fldChar w:fldCharType="end"/>
        </m:r>
        <m:r>
          <m:rPr>
            <m:sty m:val="p"/>
          </m:rPr>
          <w:rPr>
            <w:rFonts w:ascii="Cambria Math" w:eastAsia="Fourier-Math-Symbols" w:hAnsi="Cambria Math" w:cs="Times New Roman"/>
            <w:color w:val="000000"/>
            <w:sz w:val="14"/>
            <w:szCs w:val="18"/>
          </w:rPr>
          <m:t xml:space="preserve"> +</m:t>
        </m:r>
        <m:r>
          <w:rPr>
            <w:rFonts w:ascii="Cambria Math" w:eastAsia="Fourier-Math-Symbols" w:hAnsi="Cambria Math" w:cs="Times New Roman"/>
            <w:i/>
            <w:color w:val="000000"/>
            <w:sz w:val="14"/>
            <w:szCs w:val="18"/>
          </w:rPr>
          <w:fldChar w:fldCharType="begin"/>
        </m:r>
        <m:r>
          <m:rPr>
            <m:sty m:val="p"/>
          </m:rPr>
          <w:rPr>
            <w:rFonts w:ascii="Cambria Math" w:eastAsia="Fourier-Math-Symbols" w:hAnsi="Cambria Math" w:cs="Times New Roman"/>
            <w:color w:val="000000"/>
            <w:sz w:val="14"/>
            <w:szCs w:val="18"/>
          </w:rPr>
          <m:t>SYMBOL 165 \f "Symbol"\h</m:t>
        </m:r>
        <m:r>
          <w:rPr>
            <w:rFonts w:ascii="Cambria Math" w:eastAsia="Fourier-Math-Symbols" w:hAnsi="Cambria Math" w:cs="Times New Roman"/>
            <w:i/>
            <w:color w:val="000000"/>
            <w:sz w:val="14"/>
            <w:szCs w:val="18"/>
          </w:rPr>
          <w:fldChar w:fldCharType="end"/>
        </m:r>
        <m:r>
          <m:rPr>
            <m:sty m:val="p"/>
          </m:rPr>
          <w:rPr>
            <w:rFonts w:ascii="Cambria Math" w:eastAsia="Fourier-Math-Symbols" w:hAnsi="Cambria Math" w:cs="Times New Roman"/>
            <w:color w:val="000000"/>
            <w:szCs w:val="18"/>
          </w:rPr>
          <m:t>))</m:t>
        </m:r>
        <m:r>
          <w:rPr>
            <w:rFonts w:ascii="Cambria Math" w:eastAsia="Fourier-Math-Symbols" w:hAnsi="Cambria Math" w:cs="Times New Roman"/>
            <w:i/>
            <w:color w:val="000000"/>
            <w:szCs w:val="18"/>
          </w:rPr>
          <w:fldChar w:fldCharType="end"/>
        </m:r>
        <m:r>
          <w:rPr>
            <w:rFonts w:ascii="Cambria Math" w:eastAsia="Fourier-Math-Symbols" w:hAnsi="Cambria Math" w:cs="Times New Roman"/>
            <w:color w:val="000000"/>
            <w:szCs w:val="18"/>
          </w:rPr>
          <m:t xml:space="preserve"> f(t).</m:t>
        </m:r>
      </m:oMath>
      <w:r w:rsidR="00544E3E">
        <w:rPr>
          <w:rFonts w:eastAsia="Fourier-Math-Symbols" w:cs="Times New Roman"/>
          <w:color w:val="000000"/>
          <w:szCs w:val="18"/>
        </w:rPr>
        <w:t xml:space="preserve"> </w:t>
      </w:r>
      <w:r w:rsidR="007D08CB">
        <w:rPr>
          <w:rFonts w:eastAsia="Fourier-Math-Symbols" w:cs="Times New Roman"/>
          <w:color w:val="000000"/>
          <w:szCs w:val="18"/>
        </w:rPr>
        <w:t xml:space="preserve"> </w:t>
      </w:r>
      <w:r w:rsidR="005B64C8">
        <w:rPr>
          <w:rFonts w:eastAsia="Fourier-Math-Symbols" w:cs="Times New Roman"/>
          <w:color w:val="000000"/>
          <w:szCs w:val="18"/>
        </w:rPr>
        <w:t>Dresser le tableau de variation</w:t>
      </w:r>
      <w:r w:rsidR="00544E3E">
        <w:rPr>
          <w:rFonts w:eastAsia="Fourier-Math-Symbols" w:cs="Times New Roman"/>
          <w:color w:val="000000"/>
          <w:szCs w:val="18"/>
        </w:rPr>
        <w:t xml:space="preserve"> complet de </w:t>
      </w:r>
      <m:oMath>
        <m:r>
          <w:rPr>
            <w:rFonts w:ascii="Cambria Math" w:eastAsia="Fourier-Math-Symbols" w:hAnsi="Cambria Math" w:cs="Times New Roman"/>
            <w:color w:val="000000"/>
            <w:szCs w:val="18"/>
          </w:rPr>
          <m:t>f</m:t>
        </m:r>
      </m:oMath>
      <w:r w:rsidR="003B0102">
        <w:rPr>
          <w:rFonts w:eastAsia="Fourier-Math-Symbols" w:cs="Times New Roman"/>
          <w:color w:val="000000"/>
          <w:szCs w:val="18"/>
        </w:rPr>
        <w:t xml:space="preserve"> sur </w:t>
      </w:r>
      <m:oMath>
        <m:r>
          <w:rPr>
            <w:rFonts w:ascii="Cambria Math" w:hAnsi="Cambria Math" w:cs="Times New Roman"/>
            <w:szCs w:val="18"/>
          </w:rPr>
          <m:t>[0;+∞[</m:t>
        </m:r>
      </m:oMath>
      <w:r w:rsidR="003B0102">
        <w:rPr>
          <w:rFonts w:eastAsia="Fourier-Math-Symbols" w:cs="Times New Roman"/>
          <w:szCs w:val="18"/>
        </w:rPr>
        <w:t>.</w:t>
      </w:r>
    </w:p>
    <w:p w:rsidR="00856DBF" w:rsidRDefault="00856DBF" w:rsidP="00856DBF">
      <w:pPr>
        <w:rPr>
          <w:rFonts w:cs="Times New Roman"/>
          <w:color w:val="000000"/>
          <w:szCs w:val="18"/>
        </w:rPr>
      </w:pPr>
    </w:p>
    <w:p w:rsidR="00195884" w:rsidRDefault="00195884" w:rsidP="00856DBF">
      <w:pPr>
        <w:rPr>
          <w:rFonts w:cs="Times New Roman"/>
          <w:color w:val="000000"/>
          <w:szCs w:val="18"/>
        </w:rPr>
      </w:pPr>
    </w:p>
    <w:p w:rsidR="00195884" w:rsidRDefault="00195884" w:rsidP="00856DBF">
      <w:pPr>
        <w:rPr>
          <w:rFonts w:cs="Times New Roman"/>
          <w:color w:val="000000"/>
          <w:szCs w:val="18"/>
        </w:rPr>
      </w:pPr>
    </w:p>
    <w:p w:rsidR="00CD017A" w:rsidRDefault="00CD017A" w:rsidP="00856DBF">
      <w:pPr>
        <w:rPr>
          <w:rFonts w:cs="Times New Roman"/>
          <w:color w:val="000000"/>
          <w:szCs w:val="18"/>
        </w:rPr>
      </w:pPr>
    </w:p>
    <w:p w:rsidR="005A32E7" w:rsidRDefault="005A32E7" w:rsidP="00856DBF">
      <w:pPr>
        <w:rPr>
          <w:rFonts w:cs="Times New Roman"/>
          <w:color w:val="000000"/>
          <w:szCs w:val="18"/>
        </w:rPr>
      </w:pPr>
    </w:p>
    <w:p w:rsidR="00544E3E" w:rsidRDefault="00544E3E" w:rsidP="00856DBF">
      <w:pPr>
        <w:rPr>
          <w:rFonts w:cs="Times New Roman"/>
          <w:color w:val="000000"/>
          <w:szCs w:val="18"/>
        </w:rPr>
      </w:pPr>
    </w:p>
    <w:p w:rsidR="00544E3E" w:rsidRDefault="00544E3E" w:rsidP="00856DBF">
      <w:pPr>
        <w:rPr>
          <w:rFonts w:cs="Times New Roman"/>
          <w:color w:val="000000"/>
          <w:szCs w:val="18"/>
        </w:rPr>
      </w:pPr>
    </w:p>
    <w:p w:rsidR="003B0102" w:rsidRDefault="003B0102" w:rsidP="00856DBF">
      <w:pPr>
        <w:rPr>
          <w:rFonts w:cs="Times New Roman"/>
          <w:color w:val="000000"/>
          <w:szCs w:val="18"/>
        </w:rPr>
      </w:pPr>
    </w:p>
    <w:p w:rsidR="003B0102" w:rsidRDefault="003B0102" w:rsidP="00856DBF">
      <w:pPr>
        <w:rPr>
          <w:rFonts w:cs="Times New Roman"/>
          <w:color w:val="000000"/>
          <w:szCs w:val="18"/>
        </w:rPr>
      </w:pPr>
    </w:p>
    <w:p w:rsidR="003B0102" w:rsidRDefault="003B0102" w:rsidP="00856DBF">
      <w:pPr>
        <w:rPr>
          <w:rFonts w:cs="Times New Roman"/>
          <w:color w:val="000000"/>
          <w:szCs w:val="18"/>
        </w:rPr>
      </w:pPr>
    </w:p>
    <w:p w:rsidR="001075B7" w:rsidRDefault="001075B7" w:rsidP="00856DBF">
      <w:pPr>
        <w:rPr>
          <w:rFonts w:cs="Times New Roman"/>
          <w:color w:val="000000"/>
          <w:szCs w:val="18"/>
        </w:rPr>
      </w:pPr>
    </w:p>
    <w:p w:rsidR="001E29A0" w:rsidRDefault="00935C44" w:rsidP="001E29A0">
      <w:pPr>
        <w:spacing w:before="120"/>
        <w:ind w:left="284"/>
        <w:rPr>
          <w:rFonts w:eastAsia="Fourier-Math-Symbols" w:cs="Times New Roman"/>
          <w:color w:val="000000"/>
          <w:szCs w:val="18"/>
        </w:rPr>
      </w:pPr>
      <w:r w:rsidRPr="00B578C5">
        <w:rPr>
          <w:rFonts w:eastAsia="Fourier-Math-Symbols"/>
        </w:rPr>
        <w:t>d</w:t>
      </w:r>
      <w:r w:rsidRPr="00935C44">
        <w:rPr>
          <w:rFonts w:eastAsia="Fourier-Math-Symbols"/>
        </w:rPr>
        <w:t xml:space="preserve">) </w:t>
      </w:r>
      <w:r>
        <w:rPr>
          <w:rFonts w:eastAsia="Fourier-Math-Symbols" w:cs="Times New Roman"/>
          <w:color w:val="000000"/>
          <w:szCs w:val="18"/>
        </w:rPr>
        <w:t>Interpréter</w:t>
      </w:r>
      <w:r w:rsidR="00516D1E">
        <w:rPr>
          <w:rFonts w:eastAsia="Fourier-Math-Symbols" w:cs="Times New Roman"/>
          <w:color w:val="000000"/>
          <w:szCs w:val="18"/>
        </w:rPr>
        <w:t>,</w:t>
      </w:r>
      <w:r>
        <w:rPr>
          <w:rFonts w:eastAsia="Fourier-Math-Symbols" w:cs="Times New Roman"/>
          <w:color w:val="000000"/>
          <w:szCs w:val="18"/>
        </w:rPr>
        <w:t xml:space="preserve"> </w:t>
      </w:r>
      <w:r w:rsidR="00516D1E">
        <w:rPr>
          <w:rFonts w:eastAsia="Fourier-Math-Symbols" w:cs="Times New Roman"/>
          <w:color w:val="000000"/>
          <w:szCs w:val="18"/>
        </w:rPr>
        <w:t xml:space="preserve">dans le contexte concret du problème, </w:t>
      </w:r>
      <w:r>
        <w:rPr>
          <w:rFonts w:eastAsia="Fourier-Math-Symbols" w:cs="Times New Roman"/>
          <w:color w:val="000000"/>
          <w:szCs w:val="18"/>
        </w:rPr>
        <w:t>les</w:t>
      </w:r>
      <w:r w:rsidR="001E29A0">
        <w:rPr>
          <w:rFonts w:eastAsia="Fourier-Math-Symbols" w:cs="Times New Roman"/>
          <w:color w:val="000000"/>
          <w:szCs w:val="18"/>
        </w:rPr>
        <w:t xml:space="preserve"> résultats </w:t>
      </w:r>
      <w:r w:rsidR="00516D1E">
        <w:rPr>
          <w:rFonts w:eastAsia="Fourier-Math-Symbols" w:cs="Times New Roman"/>
          <w:color w:val="000000"/>
          <w:szCs w:val="18"/>
        </w:rPr>
        <w:t>obtenus au</w:t>
      </w:r>
      <w:r>
        <w:rPr>
          <w:rFonts w:eastAsia="Fourier-Math-Symbols" w:cs="Times New Roman"/>
          <w:color w:val="000000"/>
          <w:szCs w:val="18"/>
        </w:rPr>
        <w:t xml:space="preserve"> </w:t>
      </w:r>
      <w:r w:rsidR="006C49D9" w:rsidRPr="00935C44">
        <w:rPr>
          <w:rFonts w:eastAsia="Fourier-Math-Symbols" w:cs="Times New Roman"/>
          <w:i/>
          <w:color w:val="000000"/>
          <w:szCs w:val="18"/>
        </w:rPr>
        <w:t>b</w:t>
      </w:r>
      <w:r w:rsidR="006C49D9" w:rsidRPr="00935C44">
        <w:rPr>
          <w:rFonts w:eastAsia="Fourier-Math-Symbols" w:cs="Times New Roman"/>
          <w:color w:val="000000"/>
          <w:szCs w:val="18"/>
        </w:rPr>
        <w:t xml:space="preserve">) </w:t>
      </w:r>
      <w:r w:rsidR="006C49D9">
        <w:rPr>
          <w:rFonts w:eastAsia="Fourier-Math-Symbols" w:cs="Times New Roman"/>
          <w:color w:val="000000"/>
          <w:szCs w:val="18"/>
        </w:rPr>
        <w:t>et</w:t>
      </w:r>
      <w:r>
        <w:rPr>
          <w:rFonts w:eastAsia="Fourier-Math-Symbols" w:cs="Times New Roman"/>
          <w:color w:val="000000"/>
          <w:szCs w:val="18"/>
        </w:rPr>
        <w:t xml:space="preserve"> </w:t>
      </w:r>
      <w:r w:rsidRPr="00935C44">
        <w:rPr>
          <w:rFonts w:eastAsia="Fourier-Math-Symbols" w:cs="Times New Roman"/>
          <w:i/>
          <w:color w:val="000000"/>
          <w:szCs w:val="18"/>
        </w:rPr>
        <w:t>c</w:t>
      </w:r>
      <w:r w:rsidR="006C49D9" w:rsidRPr="00935C44">
        <w:rPr>
          <w:rFonts w:eastAsia="Fourier-Math-Symbols" w:cs="Times New Roman"/>
          <w:color w:val="000000"/>
          <w:szCs w:val="18"/>
        </w:rPr>
        <w:t>)</w:t>
      </w:r>
      <w:r w:rsidR="00195884">
        <w:rPr>
          <w:rFonts w:eastAsia="Fourier-Math-Symbols" w:cs="Times New Roman"/>
          <w:color w:val="000000"/>
          <w:szCs w:val="18"/>
        </w:rPr>
        <w:t>.</w:t>
      </w:r>
      <w:r w:rsidR="00EA09CB">
        <w:rPr>
          <w:rFonts w:eastAsia="Fourier-Math-Symbols" w:cs="Times New Roman"/>
          <w:color w:val="000000"/>
          <w:szCs w:val="18"/>
        </w:rPr>
        <w:t xml:space="preserve"> </w:t>
      </w:r>
    </w:p>
    <w:p w:rsidR="00552587" w:rsidRPr="00856DBF" w:rsidRDefault="00552587" w:rsidP="00552587">
      <w:pPr>
        <w:rPr>
          <w:rFonts w:cs="Times New Roman"/>
          <w:color w:val="000000"/>
          <w:szCs w:val="18"/>
        </w:rPr>
      </w:pPr>
    </w:p>
    <w:p w:rsidR="00856DBF" w:rsidRDefault="00856DBF" w:rsidP="00856DBF">
      <w:pPr>
        <w:rPr>
          <w:rFonts w:cs="Times New Roman"/>
          <w:color w:val="000000"/>
          <w:szCs w:val="18"/>
        </w:rPr>
      </w:pPr>
    </w:p>
    <w:p w:rsidR="00195884" w:rsidRDefault="00195884" w:rsidP="00856DBF">
      <w:pPr>
        <w:rPr>
          <w:rFonts w:cs="Times New Roman"/>
          <w:color w:val="000000"/>
          <w:szCs w:val="18"/>
        </w:rPr>
      </w:pPr>
    </w:p>
    <w:p w:rsidR="00CD017A" w:rsidRDefault="00CD017A" w:rsidP="00856DBF">
      <w:pPr>
        <w:rPr>
          <w:rFonts w:cs="Times New Roman"/>
          <w:color w:val="000000"/>
          <w:szCs w:val="18"/>
        </w:rPr>
      </w:pPr>
    </w:p>
    <w:p w:rsidR="00CD017A" w:rsidRDefault="00CD017A" w:rsidP="00856DBF">
      <w:pPr>
        <w:rPr>
          <w:rFonts w:cs="Times New Roman"/>
          <w:color w:val="000000"/>
          <w:szCs w:val="18"/>
        </w:rPr>
      </w:pPr>
    </w:p>
    <w:p w:rsidR="00CD017A" w:rsidRDefault="00CD017A" w:rsidP="00856DBF">
      <w:pPr>
        <w:rPr>
          <w:rFonts w:cs="Times New Roman"/>
          <w:color w:val="000000"/>
          <w:szCs w:val="18"/>
        </w:rPr>
      </w:pPr>
    </w:p>
    <w:p w:rsidR="000E04C4" w:rsidRPr="0030668D" w:rsidRDefault="000E04C4" w:rsidP="0030668D">
      <w:pPr>
        <w:pStyle w:val="Paragraphedeliste"/>
        <w:numPr>
          <w:ilvl w:val="0"/>
          <w:numId w:val="12"/>
        </w:numPr>
        <w:spacing w:before="120"/>
        <w:rPr>
          <w:rFonts w:eastAsia="Fourier-Math-Symbols" w:cs="Times New Roman"/>
          <w:bCs/>
          <w:color w:val="000000"/>
          <w:szCs w:val="18"/>
        </w:rPr>
      </w:pPr>
      <w:r w:rsidRPr="0030668D">
        <w:rPr>
          <w:rFonts w:eastAsia="Fourier-Math-Symbols" w:cs="Times New Roman"/>
          <w:bCs/>
          <w:color w:val="000000"/>
          <w:szCs w:val="18"/>
        </w:rPr>
        <w:t xml:space="preserve">On rappelle que l'hélice peut être extraite du moule dès que la température du matériau plastique atteint 100 °C. Calculer </w:t>
      </w:r>
      <w:r w:rsidR="005A32E7" w:rsidRPr="0030668D">
        <w:rPr>
          <w:rFonts w:eastAsia="Fourier-Math-Symbols" w:cs="Times New Roman"/>
          <w:bCs/>
          <w:color w:val="000000"/>
          <w:szCs w:val="18"/>
        </w:rPr>
        <w:t xml:space="preserve">la durée au bout de laquelle </w:t>
      </w:r>
      <w:r w:rsidR="0048743C" w:rsidRPr="0030668D">
        <w:rPr>
          <w:rFonts w:eastAsia="Fourier-Math-Symbols" w:cs="Times New Roman"/>
          <w:bCs/>
          <w:color w:val="000000"/>
          <w:szCs w:val="18"/>
        </w:rPr>
        <w:t>l'hélice pourra être extraite (arrondir à l'unité).</w:t>
      </w:r>
    </w:p>
    <w:p w:rsidR="0048743C" w:rsidRDefault="0048743C" w:rsidP="0048743C">
      <w:pPr>
        <w:spacing w:before="120"/>
        <w:rPr>
          <w:rFonts w:eastAsia="Fourier-Math-Symbols" w:cs="Times New Roman"/>
          <w:bCs/>
          <w:color w:val="000000"/>
          <w:szCs w:val="18"/>
        </w:rPr>
      </w:pPr>
    </w:p>
    <w:p w:rsidR="0048743C" w:rsidRPr="0048743C" w:rsidRDefault="0048743C" w:rsidP="0048743C">
      <w:pPr>
        <w:spacing w:before="120"/>
        <w:rPr>
          <w:rFonts w:eastAsia="Fourier-Math-Symbols" w:cs="Times New Roman"/>
          <w:bCs/>
          <w:color w:val="000000"/>
          <w:szCs w:val="18"/>
        </w:rPr>
      </w:pPr>
    </w:p>
    <w:p w:rsidR="0048743C" w:rsidRDefault="0048743C" w:rsidP="0048743C">
      <w:pPr>
        <w:spacing w:before="120"/>
        <w:rPr>
          <w:rFonts w:eastAsia="Fourier-Math-Symbols" w:cs="Times New Roman"/>
          <w:b/>
          <w:bCs/>
          <w:color w:val="000000"/>
          <w:szCs w:val="18"/>
        </w:rPr>
      </w:pPr>
    </w:p>
    <w:p w:rsidR="0048743C" w:rsidRDefault="0048743C" w:rsidP="0048743C">
      <w:pPr>
        <w:spacing w:before="120"/>
        <w:rPr>
          <w:rFonts w:eastAsia="Fourier-Math-Symbols" w:cs="Times New Roman"/>
          <w:b/>
          <w:bCs/>
          <w:color w:val="000000"/>
          <w:szCs w:val="18"/>
        </w:rPr>
      </w:pPr>
    </w:p>
    <w:p w:rsidR="0030668D" w:rsidRDefault="0030668D" w:rsidP="0048743C">
      <w:pPr>
        <w:spacing w:before="120"/>
        <w:rPr>
          <w:rFonts w:eastAsia="Fourier-Math-Symbols" w:cs="Times New Roman"/>
          <w:b/>
          <w:bCs/>
          <w:color w:val="000000"/>
          <w:szCs w:val="18"/>
        </w:rPr>
      </w:pPr>
    </w:p>
    <w:p w:rsidR="000E621C" w:rsidRDefault="000E621C" w:rsidP="0048743C">
      <w:pPr>
        <w:spacing w:before="120"/>
        <w:rPr>
          <w:rFonts w:eastAsia="Fourier-Math-Symbols" w:cs="Times New Roman"/>
          <w:b/>
          <w:bCs/>
          <w:color w:val="000000"/>
          <w:szCs w:val="18"/>
        </w:rPr>
      </w:pPr>
    </w:p>
    <w:p w:rsidR="0048743C" w:rsidRDefault="0048743C" w:rsidP="0048743C">
      <w:pPr>
        <w:spacing w:before="120"/>
        <w:rPr>
          <w:rFonts w:eastAsia="Fourier-Math-Symbols" w:cs="Times New Roman"/>
          <w:b/>
          <w:bCs/>
          <w:color w:val="000000"/>
          <w:szCs w:val="18"/>
        </w:rPr>
      </w:pPr>
    </w:p>
    <w:p w:rsidR="001E29A0" w:rsidRDefault="001901C9" w:rsidP="0030668D">
      <w:pPr>
        <w:pStyle w:val="Paragraphedeliste"/>
        <w:numPr>
          <w:ilvl w:val="0"/>
          <w:numId w:val="12"/>
        </w:numPr>
        <w:spacing w:before="120"/>
      </w:pPr>
      <w:r w:rsidRPr="0030668D">
        <w:rPr>
          <w:rFonts w:eastAsia="Fourier-Math-Symbols" w:cs="Times New Roman"/>
          <w:bCs/>
          <w:color w:val="000000"/>
          <w:szCs w:val="18"/>
        </w:rPr>
        <w:t>O</w:t>
      </w:r>
      <w:r w:rsidR="001E29A0" w:rsidRPr="0030668D">
        <w:rPr>
          <w:rFonts w:eastAsia="Fourier-Math-Symbols" w:cs="Times New Roman"/>
          <w:color w:val="000000"/>
          <w:szCs w:val="18"/>
        </w:rPr>
        <w:t>n souhaite de plus que la température moyenne du matériau plastique</w:t>
      </w:r>
      <w:r w:rsidR="00121A2A" w:rsidRPr="0030668D">
        <w:rPr>
          <w:rFonts w:eastAsia="Fourier-Math-Symbols" w:cs="Times New Roman"/>
          <w:color w:val="000000"/>
          <w:szCs w:val="18"/>
        </w:rPr>
        <w:t xml:space="preserve"> </w:t>
      </w:r>
      <w:r w:rsidR="001E29A0" w:rsidRPr="0030668D">
        <w:rPr>
          <w:rFonts w:eastAsia="Fourier-Math-Symbols" w:cs="Times New Roman"/>
          <w:color w:val="000000"/>
          <w:szCs w:val="18"/>
        </w:rPr>
        <w:t>durant les trois premières secondes</w:t>
      </w:r>
      <w:r w:rsidR="00A35E59" w:rsidRPr="0030668D">
        <w:rPr>
          <w:rFonts w:eastAsia="Fourier-Math-Symbols" w:cs="Times New Roman"/>
          <w:color w:val="000000"/>
          <w:szCs w:val="18"/>
        </w:rPr>
        <w:t xml:space="preserve"> de moulage</w:t>
      </w:r>
      <w:r w:rsidR="001E29A0" w:rsidRPr="0030668D">
        <w:rPr>
          <w:rFonts w:eastAsia="Fourier-Math-Symbols" w:cs="Times New Roman"/>
          <w:color w:val="000000"/>
          <w:szCs w:val="18"/>
        </w:rPr>
        <w:t xml:space="preserve"> ne soit pas inférieure à 210°C.</w:t>
      </w:r>
      <w:r w:rsidR="005A32E7" w:rsidRPr="0030668D">
        <w:rPr>
          <w:rFonts w:eastAsia="Fourier-Math-Symbols" w:cs="Times New Roman"/>
          <w:color w:val="000000"/>
          <w:szCs w:val="18"/>
        </w:rPr>
        <w:br/>
      </w:r>
      <w:r w:rsidR="001E29A0" w:rsidRPr="0030668D">
        <w:rPr>
          <w:rFonts w:eastAsia="Fourier-Math-Symbols" w:cs="Times New Roman"/>
          <w:color w:val="000000"/>
          <w:szCs w:val="18"/>
        </w:rPr>
        <w:t>La fonction</w:t>
      </w:r>
      <w:r w:rsidRPr="0030668D">
        <w:rPr>
          <w:rFonts w:eastAsia="Fourier-Math-Symbols" w:cs="Times New Roman"/>
          <w:color w:val="000000"/>
          <w:szCs w:val="18"/>
        </w:rPr>
        <w:t xml:space="preserve"> </w:t>
      </w:r>
      <w:r w:rsidR="001E29A0" w:rsidRPr="0030668D">
        <w:rPr>
          <w:rFonts w:eastAsia="Fourier-Math-Symbols" w:cs="Times New Roman"/>
          <w:color w:val="000000"/>
          <w:szCs w:val="18"/>
        </w:rPr>
        <w:t xml:space="preserve"> </w:t>
      </w:r>
      <m:oMath>
        <m:r>
          <w:rPr>
            <w:rFonts w:ascii="Cambria Math" w:eastAsia="Fourier-Math-Symbols" w:hAnsi="Cambria Math" w:cs="Times New Roman"/>
            <w:color w:val="000000"/>
            <w:szCs w:val="18"/>
          </w:rPr>
          <m:t>f</m:t>
        </m:r>
      </m:oMath>
      <w:r w:rsidR="001E29A0" w:rsidRPr="0030668D">
        <w:rPr>
          <w:rFonts w:eastAsia="Fourier-Math-Symbols" w:cs="Times New Roman"/>
          <w:i/>
          <w:iCs/>
          <w:color w:val="000000"/>
          <w:szCs w:val="18"/>
        </w:rPr>
        <w:t xml:space="preserve"> </w:t>
      </w:r>
      <w:r w:rsidR="001E29A0" w:rsidRPr="0030668D">
        <w:rPr>
          <w:rFonts w:eastAsia="Fourier-Math-Symbols" w:cs="Times New Roman"/>
          <w:color w:val="000000"/>
          <w:szCs w:val="18"/>
        </w:rPr>
        <w:t>satisfait-elle cette contrainte</w:t>
      </w:r>
      <w:r w:rsidR="00632E71" w:rsidRPr="0030668D">
        <w:rPr>
          <w:rFonts w:eastAsia="Fourier-Math-Symbols" w:cs="Times New Roman"/>
          <w:color w:val="000000"/>
          <w:szCs w:val="18"/>
        </w:rPr>
        <w:t xml:space="preserve"> </w:t>
      </w:r>
      <w:r w:rsidR="001E29A0" w:rsidRPr="0030668D">
        <w:rPr>
          <w:rFonts w:eastAsia="Fourier-Math-Symbols" w:cs="Times New Roman"/>
          <w:color w:val="000000"/>
          <w:szCs w:val="18"/>
        </w:rPr>
        <w:t>?</w:t>
      </w:r>
      <w:r w:rsidR="00F9474E" w:rsidRPr="0030668D">
        <w:rPr>
          <w:rFonts w:eastAsia="Fourier-Math-Symbols" w:cs="Times New Roman"/>
          <w:color w:val="000000"/>
          <w:szCs w:val="18"/>
        </w:rPr>
        <w:t xml:space="preserve"> </w:t>
      </w:r>
      <w:r w:rsidR="00195884" w:rsidRPr="0030668D">
        <w:rPr>
          <w:rFonts w:eastAsia="Fourier-Math-Symbols" w:cs="Times New Roman"/>
          <w:color w:val="000000"/>
          <w:szCs w:val="18"/>
        </w:rPr>
        <w:t xml:space="preserve">Justifiez. </w:t>
      </w:r>
      <w:r w:rsidR="00F9474E" w:rsidRPr="0030668D">
        <w:rPr>
          <w:rFonts w:eastAsia="Fourier-Math-Symbols" w:cs="Times New Roman"/>
          <w:color w:val="000000"/>
          <w:szCs w:val="18"/>
        </w:rPr>
        <w:t>(</w:t>
      </w:r>
      <w:r w:rsidR="00AB610D" w:rsidRPr="0030668D">
        <w:rPr>
          <w:rFonts w:eastAsia="Fourier-Math-Symbols" w:cs="Times New Roman"/>
          <w:color w:val="000000"/>
          <w:szCs w:val="18"/>
        </w:rPr>
        <w:t>Les</w:t>
      </w:r>
      <w:r w:rsidR="00F9474E" w:rsidRPr="0030668D">
        <w:rPr>
          <w:rFonts w:eastAsia="Fourier-Math-Symbols" w:cs="Times New Roman"/>
          <w:color w:val="000000"/>
          <w:szCs w:val="18"/>
        </w:rPr>
        <w:t xml:space="preserve"> calculs seront effectués </w:t>
      </w:r>
      <w:r w:rsidRPr="0030668D">
        <w:rPr>
          <w:rFonts w:eastAsia="Fourier-Math-Symbols" w:cs="Times New Roman"/>
          <w:color w:val="000000"/>
          <w:szCs w:val="18"/>
        </w:rPr>
        <w:t>à l'aide d'un logiciel</w:t>
      </w:r>
      <w:r w:rsidR="00F9474E" w:rsidRPr="0030668D">
        <w:rPr>
          <w:rFonts w:eastAsia="Fourier-Math-Symbols" w:cs="Times New Roman"/>
          <w:color w:val="000000"/>
          <w:szCs w:val="18"/>
        </w:rPr>
        <w:t>)</w:t>
      </w:r>
      <w:r w:rsidR="00511C3C" w:rsidRPr="0030668D">
        <w:rPr>
          <w:rFonts w:eastAsia="Fourier-Math-Symbols" w:cs="Times New Roman"/>
          <w:color w:val="000000"/>
          <w:szCs w:val="18"/>
        </w:rPr>
        <w:t>.</w:t>
      </w:r>
    </w:p>
    <w:p w:rsidR="00856DBF" w:rsidRPr="00856DBF" w:rsidRDefault="00856DBF" w:rsidP="00856DBF">
      <w:pPr>
        <w:rPr>
          <w:rFonts w:cs="Times New Roman"/>
          <w:color w:val="000000"/>
          <w:szCs w:val="18"/>
        </w:rPr>
      </w:pPr>
    </w:p>
    <w:p w:rsidR="00A35E59" w:rsidRDefault="00A35E59" w:rsidP="00B64924">
      <w:pPr>
        <w:spacing w:before="240" w:after="120"/>
        <w:rPr>
          <w:rFonts w:cs="Times New Roman"/>
          <w:color w:val="000000"/>
        </w:rPr>
      </w:pPr>
    </w:p>
    <w:p w:rsidR="005B64C8" w:rsidRDefault="005B64C8" w:rsidP="00B64924">
      <w:pPr>
        <w:spacing w:before="240" w:after="120"/>
        <w:rPr>
          <w:rFonts w:cs="Times New Roman"/>
          <w:color w:val="000000"/>
        </w:rPr>
      </w:pPr>
    </w:p>
    <w:p w:rsidR="005A32E7" w:rsidRDefault="005A32E7" w:rsidP="00B64924">
      <w:pPr>
        <w:spacing w:before="240" w:after="120"/>
        <w:rPr>
          <w:rFonts w:cs="Times New Roman"/>
          <w:color w:val="000000"/>
        </w:rPr>
      </w:pPr>
    </w:p>
    <w:p w:rsidR="0030668D" w:rsidRDefault="0030668D" w:rsidP="00077FA3">
      <w:pPr>
        <w:pStyle w:val="Titre3"/>
        <w:ind w:left="-142"/>
      </w:pPr>
    </w:p>
    <w:p w:rsidR="00BD19BE" w:rsidRPr="00D606AE" w:rsidRDefault="00B6003C" w:rsidP="00077FA3">
      <w:pPr>
        <w:pStyle w:val="Titre3"/>
        <w:ind w:left="-142"/>
        <w:rPr>
          <w:b w:val="0"/>
          <w:sz w:val="22"/>
          <w:u w:val="none"/>
        </w:rPr>
      </w:pPr>
      <w:r w:rsidRPr="00126E92">
        <w:rPr>
          <w:noProof/>
          <w:lang w:eastAsia="fr-FR"/>
        </w:rPr>
        <w:drawing>
          <wp:anchor distT="0" distB="0" distL="114300" distR="114300" simplePos="0" relativeHeight="251671040" behindDoc="1" locked="0" layoutInCell="1" allowOverlap="1" wp14:anchorId="66A22896" wp14:editId="75FBECE3">
            <wp:simplePos x="0" y="0"/>
            <wp:positionH relativeFrom="margin">
              <wp:posOffset>-409575</wp:posOffset>
            </wp:positionH>
            <wp:positionV relativeFrom="paragraph">
              <wp:posOffset>428625</wp:posOffset>
            </wp:positionV>
            <wp:extent cx="6830695" cy="4864735"/>
            <wp:effectExtent l="19050" t="19050" r="27305" b="12065"/>
            <wp:wrapTight wrapText="bothSides">
              <wp:wrapPolygon edited="0">
                <wp:start x="-60" y="-85"/>
                <wp:lineTo x="-60" y="21569"/>
                <wp:lineTo x="21626" y="21569"/>
                <wp:lineTo x="21626" y="-85"/>
                <wp:lineTo x="-60" y="-85"/>
              </wp:wrapPolygon>
            </wp:wrapTight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0695" cy="48647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6E92" w:rsidRPr="00126E92">
        <w:t>Annexe</w:t>
      </w:r>
      <w:r w:rsidR="002D2AA7">
        <w:t xml:space="preserve"> </w:t>
      </w:r>
      <w:r w:rsidR="002D2AA7" w:rsidRPr="002D2AA7">
        <w:rPr>
          <w:b w:val="0"/>
          <w:u w:val="none"/>
        </w:rPr>
        <w:t>:</w:t>
      </w:r>
      <w:r w:rsidR="00077FA3">
        <w:rPr>
          <w:b w:val="0"/>
          <w:u w:val="none"/>
        </w:rPr>
        <w:br/>
      </w:r>
      <w:r w:rsidR="00077FA3" w:rsidRPr="002D24E7">
        <w:rPr>
          <w:b w:val="0"/>
          <w:sz w:val="20"/>
          <w:u w:val="none"/>
        </w:rPr>
        <w:t>T</w:t>
      </w:r>
      <w:r w:rsidR="002D2AA7" w:rsidRPr="002D24E7">
        <w:rPr>
          <w:b w:val="0"/>
          <w:sz w:val="20"/>
          <w:u w:val="none"/>
        </w:rPr>
        <w:t>empérature du matériau plastique en fonction du temps, selon les 3 températures d</w:t>
      </w:r>
      <w:r w:rsidRPr="002D24E7">
        <w:rPr>
          <w:b w:val="0"/>
          <w:sz w:val="20"/>
          <w:u w:val="none"/>
        </w:rPr>
        <w:t>e</w:t>
      </w:r>
      <w:r w:rsidR="002D2AA7" w:rsidRPr="002D24E7">
        <w:rPr>
          <w:b w:val="0"/>
          <w:sz w:val="20"/>
          <w:u w:val="none"/>
        </w:rPr>
        <w:t xml:space="preserve"> moule testées</w:t>
      </w:r>
      <w:r w:rsidR="000F090C" w:rsidRPr="002D24E7">
        <w:rPr>
          <w:b w:val="0"/>
          <w:sz w:val="20"/>
          <w:u w:val="none"/>
        </w:rPr>
        <w:t>.</w:t>
      </w:r>
    </w:p>
    <w:p w:rsidR="00B6003C" w:rsidRPr="00B6003C" w:rsidRDefault="00B6003C" w:rsidP="00B6003C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639F279E" wp14:editId="6BBFB71B">
                <wp:simplePos x="0" y="0"/>
                <wp:positionH relativeFrom="page">
                  <wp:posOffset>1051560</wp:posOffset>
                </wp:positionH>
                <wp:positionV relativeFrom="paragraph">
                  <wp:posOffset>382270</wp:posOffset>
                </wp:positionV>
                <wp:extent cx="5486400" cy="1659255"/>
                <wp:effectExtent l="0" t="0" r="19050" b="17145"/>
                <wp:wrapTopAndBottom/>
                <wp:docPr id="2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6400" cy="1659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E183D" w:rsidRDefault="00B6003C" w:rsidP="00B6003C">
                            <w:pPr>
                              <w:rPr>
                                <w:rFonts w:cs="Times New Roman"/>
                                <w:b/>
                                <w:bCs/>
                                <w:color w:val="000000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color w:val="000000"/>
                              </w:rPr>
                              <w:t xml:space="preserve">Formulaire :  </w:t>
                            </w:r>
                          </w:p>
                          <w:p w:rsidR="008E183D" w:rsidRPr="002D24E7" w:rsidRDefault="00193CB7" w:rsidP="002D24E7">
                            <w:pPr>
                              <w:pStyle w:val="Paragraphedeliste"/>
                              <w:numPr>
                                <w:ilvl w:val="0"/>
                                <w:numId w:val="15"/>
                              </w:numPr>
                              <w:rPr>
                                <w:rFonts w:cs="Times New Roman"/>
                                <w:bCs/>
                                <w:color w:val="000000"/>
                              </w:rPr>
                            </w:pPr>
                            <w:r w:rsidRPr="002D24E7">
                              <w:rPr>
                                <w:rFonts w:cs="Times New Roman"/>
                                <w:bCs/>
                                <w:color w:val="000000"/>
                              </w:rPr>
                              <w:t xml:space="preserve">L’équation différentielle 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color w:val="000000"/>
                                </w:rPr>
                                <m:t>(E)</m:t>
                              </m:r>
                            </m:oMath>
                            <w:r w:rsidRPr="002D24E7">
                              <w:rPr>
                                <w:rFonts w:cs="Times New Roman"/>
                                <w:bCs/>
                                <w:color w:val="000000"/>
                              </w:rPr>
                              <w:t xml:space="preserve"> : 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color w:val="000000"/>
                                </w:rPr>
                                <m:t>a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bCs/>
                                      <w:i/>
                                      <w:color w:val="00000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color w:val="000000"/>
                                    </w:rPr>
                                    <m:t>y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color w:val="000000"/>
                                    </w:rPr>
                                    <m:t>'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="Times New Roman"/>
                                  <w:color w:val="000000"/>
                                </w:rPr>
                                <m:t>+by=c(x)</m:t>
                              </m:r>
                            </m:oMath>
                            <w:r w:rsidRPr="002D24E7">
                              <w:rPr>
                                <w:rFonts w:cs="Times New Roman"/>
                                <w:bCs/>
                                <w:color w:val="000000"/>
                              </w:rP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color w:val="000000"/>
                                </w:rPr>
                                <m:t>(a≠0)</m:t>
                              </m:r>
                            </m:oMath>
                            <w:r w:rsidRPr="002D24E7">
                              <w:rPr>
                                <w:rFonts w:cs="Times New Roman"/>
                                <w:bCs/>
                                <w:color w:val="000000"/>
                              </w:rPr>
                              <w:t xml:space="preserve"> a pour ensemble de solutions les fonctions 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color w:val="000000"/>
                                </w:rPr>
                                <m:t>y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bCs/>
                                      <w:i/>
                                      <w:color w:val="00000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color w:val="000000"/>
                                    </w:rPr>
                                    <m:t>x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 w:cs="Times New Roman"/>
                                  <w:color w:val="000000"/>
                                </w:rPr>
                                <m:t>=k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bCs/>
                                      <w:i/>
                                      <w:color w:val="00000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color w:val="000000"/>
                                    </w:rPr>
                                    <m:t>e</m:t>
                                  </m:r>
                                </m:e>
                                <m:sup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 w:cs="Times New Roman"/>
                                          <w:bCs/>
                                          <w:i/>
                                          <w:color w:val="000000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 w:cs="Times New Roman"/>
                                          <w:color w:val="000000"/>
                                        </w:rPr>
                                        <m:t>-b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 w:cs="Times New Roman"/>
                                          <w:color w:val="000000"/>
                                        </w:rPr>
                                        <m:t>a</m:t>
                                      </m:r>
                                    </m:den>
                                  </m:f>
                                  <m:r>
                                    <w:rPr>
                                      <w:rFonts w:ascii="Cambria Math" w:hAnsi="Cambria Math" w:cs="Times New Roman"/>
                                      <w:color w:val="000000"/>
                                    </w:rPr>
                                    <m:t>x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="Times New Roman"/>
                                  <w:color w:val="000000"/>
                                </w:rPr>
                                <m:t>+g(x)</m:t>
                              </m:r>
                            </m:oMath>
                            <w:r w:rsidRPr="002D24E7">
                              <w:rPr>
                                <w:rFonts w:cs="Times New Roman"/>
                                <w:bCs/>
                                <w:color w:val="000000"/>
                              </w:rPr>
                              <w:t xml:space="preserve"> </w:t>
                            </w:r>
                            <w:r w:rsidR="00533330">
                              <w:rPr>
                                <w:rFonts w:cs="Times New Roman"/>
                                <w:bCs/>
                                <w:color w:val="000000"/>
                              </w:rP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color w:val="000000"/>
                                </w:rPr>
                                <m:t>(k</m:t>
                              </m:r>
                              <m:r>
                                <m:rPr>
                                  <m:scr m:val="double-struck"/>
                                </m:rPr>
                                <w:rPr>
                                  <w:rFonts w:ascii="Cambria Math" w:hAnsi="Cambria Math" w:cs="Times New Roman"/>
                                  <w:color w:val="000000"/>
                                </w:rPr>
                                <m:t>∈R)</m:t>
                              </m:r>
                            </m:oMath>
                            <w:r w:rsidR="00533330">
                              <w:rPr>
                                <w:rFonts w:cs="Times New Roman"/>
                                <w:bCs/>
                                <w:color w:val="000000"/>
                              </w:rPr>
                              <w:t xml:space="preserve"> </w:t>
                            </w:r>
                            <w:r w:rsidRPr="002D24E7">
                              <w:rPr>
                                <w:rFonts w:cs="Times New Roman"/>
                                <w:bCs/>
                                <w:color w:val="000000"/>
                              </w:rPr>
                              <w:t xml:space="preserve">où 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color w:val="000000"/>
                                </w:rPr>
                                <m:t>g(x)</m:t>
                              </m:r>
                            </m:oMath>
                            <w:r w:rsidRPr="002D24E7">
                              <w:rPr>
                                <w:rFonts w:cs="Times New Roman"/>
                                <w:bCs/>
                                <w:color w:val="000000"/>
                              </w:rPr>
                              <w:t xml:space="preserve"> est une solution particulière de 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color w:val="000000"/>
                                </w:rPr>
                                <m:t>(E)</m:t>
                              </m:r>
                            </m:oMath>
                            <w:r w:rsidRPr="002D24E7">
                              <w:rPr>
                                <w:rFonts w:cs="Times New Roman"/>
                                <w:bCs/>
                                <w:color w:val="000000"/>
                              </w:rPr>
                              <w:t> .</w:t>
                            </w:r>
                          </w:p>
                          <w:p w:rsidR="00B6003C" w:rsidRDefault="00CE3D1B" w:rsidP="002D24E7">
                            <w:pPr>
                              <w:pStyle w:val="Paragraphedeliste"/>
                              <w:numPr>
                                <w:ilvl w:val="0"/>
                                <w:numId w:val="15"/>
                              </w:numPr>
                            </w:pP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e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u</m:t>
                                          </m:r>
                                        </m:sup>
                                      </m:sSup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'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=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u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'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 xml:space="preserve"> 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e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u</m:t>
                                  </m:r>
                                </m:sup>
                              </m:sSup>
                            </m:oMath>
                            <w:r w:rsidR="00B6003C">
                              <w:t xml:space="preserve"> ;     </w:t>
                            </w:r>
                            <w:r w:rsidR="00B6003C">
                              <w:fldChar w:fldCharType="begin"/>
                            </w:r>
                            <w:r w:rsidR="00B6003C">
                              <w:instrText xml:space="preserve">  EQ \o(lim;\s\do6(</w:instrText>
                            </w:r>
                            <w:r w:rsidR="00B6003C" w:rsidRPr="002D24E7">
                              <w:rPr>
                                <w:i/>
                                <w:sz w:val="14"/>
                              </w:rPr>
                              <w:instrText>x</w:instrText>
                            </w:r>
                            <w:r w:rsidR="00B6003C" w:rsidRPr="002D24E7">
                              <w:rPr>
                                <w:sz w:val="14"/>
                              </w:rPr>
                              <w:instrText xml:space="preserve"> </w:instrText>
                            </w:r>
                            <w:r w:rsidR="00B6003C" w:rsidRPr="002D24E7">
                              <w:rPr>
                                <w:sz w:val="14"/>
                              </w:rPr>
                              <w:fldChar w:fldCharType="begin"/>
                            </w:r>
                            <w:r w:rsidR="00B6003C" w:rsidRPr="002D24E7">
                              <w:rPr>
                                <w:sz w:val="14"/>
                              </w:rPr>
                              <w:instrText xml:space="preserve"> SYMBOL 174 \f Symbol \h </w:instrText>
                            </w:r>
                            <w:r w:rsidR="00B6003C" w:rsidRPr="002D24E7">
                              <w:rPr>
                                <w:sz w:val="14"/>
                              </w:rPr>
                              <w:fldChar w:fldCharType="end"/>
                            </w:r>
                            <w:r w:rsidR="00B6003C" w:rsidRPr="002D24E7">
                              <w:rPr>
                                <w:sz w:val="14"/>
                              </w:rPr>
                              <w:instrText xml:space="preserve"> +</w:instrText>
                            </w:r>
                            <w:r w:rsidR="00B6003C" w:rsidRPr="002D24E7">
                              <w:rPr>
                                <w:sz w:val="14"/>
                              </w:rPr>
                              <w:fldChar w:fldCharType="begin"/>
                            </w:r>
                            <w:r w:rsidR="00B6003C" w:rsidRPr="002D24E7">
                              <w:rPr>
                                <w:sz w:val="14"/>
                              </w:rPr>
                              <w:instrText>SYMBOL 165 \f "Symbol"\h</w:instrText>
                            </w:r>
                            <w:r w:rsidR="00B6003C" w:rsidRPr="002D24E7">
                              <w:rPr>
                                <w:sz w:val="14"/>
                              </w:rPr>
                              <w:fldChar w:fldCharType="end"/>
                            </w:r>
                            <w:r w:rsidR="00B6003C">
                              <w:instrText>))</w:instrText>
                            </w:r>
                            <w:r w:rsidR="00B6003C">
                              <w:fldChar w:fldCharType="end"/>
                            </w:r>
                            <w:r w:rsidR="00B6003C">
                              <w:t xml:space="preserve"> </w:t>
                            </w:r>
                            <w:r w:rsidR="00B6003C" w:rsidRPr="002D24E7">
                              <w:rPr>
                                <w:i/>
                              </w:rPr>
                              <w:t>e</w:t>
                            </w:r>
                            <w:r w:rsidR="00B6003C" w:rsidRPr="002D24E7">
                              <w:rPr>
                                <w:i/>
                                <w:vertAlign w:val="superscript"/>
                              </w:rPr>
                              <w:t>x</w:t>
                            </w:r>
                            <w:r w:rsidR="00B6003C" w:rsidRPr="002D24E7">
                              <w:rPr>
                                <w:vertAlign w:val="superscript"/>
                              </w:rPr>
                              <w:t xml:space="preserve"> </w:t>
                            </w:r>
                            <w:r w:rsidR="00B6003C">
                              <w:t xml:space="preserve"> = +</w:t>
                            </w:r>
                            <w:r w:rsidR="00B6003C">
                              <w:fldChar w:fldCharType="begin"/>
                            </w:r>
                            <w:r w:rsidR="00B6003C">
                              <w:instrText>SYMBOL 165 \f "Symbol"\h</w:instrText>
                            </w:r>
                            <w:r w:rsidR="00B6003C">
                              <w:fldChar w:fldCharType="end"/>
                            </w:r>
                            <w:r w:rsidR="00B6003C">
                              <w:t xml:space="preserve">   ;   </w:t>
                            </w:r>
                            <w:r w:rsidR="00B6003C">
                              <w:fldChar w:fldCharType="begin"/>
                            </w:r>
                            <w:r w:rsidR="00B6003C">
                              <w:instrText xml:space="preserve">  EQ \o(lim;\s\do6(</w:instrText>
                            </w:r>
                            <w:r w:rsidR="00B6003C" w:rsidRPr="002D24E7">
                              <w:rPr>
                                <w:i/>
                                <w:sz w:val="14"/>
                              </w:rPr>
                              <w:instrText>x</w:instrText>
                            </w:r>
                            <w:r w:rsidR="00B6003C" w:rsidRPr="002D24E7">
                              <w:rPr>
                                <w:sz w:val="14"/>
                              </w:rPr>
                              <w:instrText xml:space="preserve"> </w:instrText>
                            </w:r>
                            <w:r w:rsidR="00B6003C" w:rsidRPr="002D24E7">
                              <w:rPr>
                                <w:sz w:val="14"/>
                              </w:rPr>
                              <w:fldChar w:fldCharType="begin"/>
                            </w:r>
                            <w:r w:rsidR="00B6003C" w:rsidRPr="002D24E7">
                              <w:rPr>
                                <w:sz w:val="14"/>
                              </w:rPr>
                              <w:instrText xml:space="preserve"> SYMBOL 174 \f Symbol \h </w:instrText>
                            </w:r>
                            <w:r w:rsidR="00B6003C" w:rsidRPr="002D24E7">
                              <w:rPr>
                                <w:sz w:val="14"/>
                              </w:rPr>
                              <w:fldChar w:fldCharType="end"/>
                            </w:r>
                            <w:r w:rsidR="00B6003C" w:rsidRPr="002D24E7">
                              <w:rPr>
                                <w:sz w:val="14"/>
                              </w:rPr>
                              <w:instrText xml:space="preserve"> -</w:instrText>
                            </w:r>
                            <w:r w:rsidR="00B6003C" w:rsidRPr="002D24E7">
                              <w:rPr>
                                <w:sz w:val="14"/>
                              </w:rPr>
                              <w:fldChar w:fldCharType="begin"/>
                            </w:r>
                            <w:r w:rsidR="00B6003C" w:rsidRPr="002D24E7">
                              <w:rPr>
                                <w:sz w:val="14"/>
                              </w:rPr>
                              <w:instrText>SYMBOL 165 \f "Symbol"\h</w:instrText>
                            </w:r>
                            <w:r w:rsidR="00B6003C" w:rsidRPr="002D24E7">
                              <w:rPr>
                                <w:sz w:val="14"/>
                              </w:rPr>
                              <w:fldChar w:fldCharType="end"/>
                            </w:r>
                            <w:r w:rsidR="00B6003C">
                              <w:instrText>))</w:instrText>
                            </w:r>
                            <w:r w:rsidR="00B6003C">
                              <w:fldChar w:fldCharType="end"/>
                            </w:r>
                            <w:r w:rsidR="00B6003C">
                              <w:t xml:space="preserve">  </w:t>
                            </w:r>
                            <w:r w:rsidR="00B6003C" w:rsidRPr="002D24E7">
                              <w:rPr>
                                <w:i/>
                              </w:rPr>
                              <w:t>e</w:t>
                            </w:r>
                            <w:r w:rsidR="00B6003C" w:rsidRPr="002D24E7">
                              <w:rPr>
                                <w:i/>
                                <w:vertAlign w:val="superscript"/>
                              </w:rPr>
                              <w:t>x</w:t>
                            </w:r>
                            <w:r w:rsidR="00B6003C">
                              <w:t xml:space="preserve"> = 0</w:t>
                            </w:r>
                          </w:p>
                          <w:p w:rsidR="00B6003C" w:rsidRPr="00CA1315" w:rsidRDefault="00B6003C" w:rsidP="002D24E7">
                            <w:pPr>
                              <w:pStyle w:val="Paragraphedeliste"/>
                              <w:numPr>
                                <w:ilvl w:val="0"/>
                                <w:numId w:val="15"/>
                              </w:numPr>
                            </w:pPr>
                            <w:r>
                              <w:t xml:space="preserve">Valeur moyenne d'une fonction 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oMath>
                            <w:r w:rsidRPr="002D24E7">
                              <w:rPr>
                                <w:i/>
                              </w:rPr>
                              <w:t xml:space="preserve"> </w:t>
                            </w:r>
                            <w:r>
                              <w:t xml:space="preserve">sur un intervalle </w:t>
                            </w:r>
                            <w:r w:rsidRPr="002D24E7">
                              <w:rPr>
                                <w:color w:val="000000"/>
                                <w:szCs w:val="8"/>
                              </w:rPr>
                              <w:t xml:space="preserve">[ </w:t>
                            </w:r>
                            <w:r w:rsidRPr="002D24E7">
                              <w:rPr>
                                <w:i/>
                                <w:color w:val="000000"/>
                                <w:szCs w:val="8"/>
                              </w:rPr>
                              <w:t>a</w:t>
                            </w:r>
                            <w:r w:rsidRPr="002D24E7">
                              <w:rPr>
                                <w:color w:val="000000"/>
                                <w:szCs w:val="8"/>
                              </w:rPr>
                              <w:t xml:space="preserve"> ; </w:t>
                            </w:r>
                            <w:r w:rsidRPr="002D24E7">
                              <w:rPr>
                                <w:i/>
                                <w:color w:val="000000"/>
                                <w:szCs w:val="8"/>
                              </w:rPr>
                              <w:t>b</w:t>
                            </w:r>
                            <w:r w:rsidRPr="002D24E7">
                              <w:rPr>
                                <w:color w:val="000000"/>
                                <w:szCs w:val="8"/>
                              </w:rPr>
                              <w:t xml:space="preserve"> ] :    </w:t>
                            </w:r>
                            <w:r w:rsidRPr="002D24E7">
                              <w:rPr>
                                <w:color w:val="000000"/>
                              </w:rPr>
                              <w:fldChar w:fldCharType="begin"/>
                            </w:r>
                            <w:r w:rsidRPr="002D24E7">
                              <w:rPr>
                                <w:color w:val="000000"/>
                              </w:rPr>
                              <w:instrText xml:space="preserve"> eq \s\do1(\f(</w:instrText>
                            </w:r>
                            <w:r w:rsidRPr="002D24E7">
                              <w:rPr>
                                <w:color w:val="000000"/>
                                <w:szCs w:val="8"/>
                              </w:rPr>
                              <w:instrText>1;</w:instrText>
                            </w:r>
                            <w:r w:rsidRPr="002D24E7">
                              <w:rPr>
                                <w:i/>
                                <w:color w:val="000000"/>
                                <w:szCs w:val="8"/>
                              </w:rPr>
                              <w:instrText xml:space="preserve">b </w:instrText>
                            </w:r>
                            <w:r w:rsidRPr="005443E7">
                              <w:rPr>
                                <w:i/>
                                <w:sz w:val="22"/>
                                <w:szCs w:val="8"/>
                              </w:rPr>
                              <w:sym w:font="Symbol" w:char="F02D"/>
                            </w:r>
                            <w:r w:rsidRPr="002D24E7">
                              <w:rPr>
                                <w:i/>
                                <w:color w:val="000000"/>
                                <w:szCs w:val="8"/>
                              </w:rPr>
                              <w:instrText xml:space="preserve"> a</w:instrText>
                            </w:r>
                            <w:r w:rsidRPr="002D24E7">
                              <w:rPr>
                                <w:color w:val="000000"/>
                              </w:rPr>
                              <w:instrText>))</w:instrText>
                            </w:r>
                            <w:r w:rsidRPr="002D24E7">
                              <w:rPr>
                                <w:color w:val="000000"/>
                              </w:rPr>
                              <w:fldChar w:fldCharType="end"/>
                            </w:r>
                            <w:r w:rsidRPr="002D24E7">
                              <w:rPr>
                                <w:color w:val="000000"/>
                              </w:rPr>
                              <w:t xml:space="preserve">  </w:t>
                            </w:r>
                            <w:r w:rsidRPr="002D24E7">
                              <w:rPr>
                                <w:color w:val="000000"/>
                              </w:rPr>
                              <w:fldChar w:fldCharType="begin"/>
                            </w:r>
                            <w:r w:rsidRPr="002D24E7">
                              <w:rPr>
                                <w:color w:val="000000"/>
                              </w:rPr>
                              <w:instrText>EQ \i\in(\d\ba2()</w:instrText>
                            </w:r>
                            <w:r w:rsidRPr="002D24E7">
                              <w:rPr>
                                <w:i/>
                                <w:color w:val="000000"/>
                                <w:vertAlign w:val="subscript"/>
                              </w:rPr>
                              <w:instrText>a</w:instrText>
                            </w:r>
                            <w:r w:rsidRPr="002D24E7">
                              <w:rPr>
                                <w:color w:val="000000"/>
                              </w:rPr>
                              <w:instrText>;\s\up16(</w:instrText>
                            </w:r>
                            <w:r w:rsidRPr="002D24E7">
                              <w:rPr>
                                <w:i/>
                                <w:color w:val="000000"/>
                                <w:vertAlign w:val="superscript"/>
                              </w:rPr>
                              <w:instrText>b</w:instrText>
                            </w:r>
                            <w:r w:rsidRPr="002D24E7">
                              <w:rPr>
                                <w:color w:val="000000"/>
                              </w:rPr>
                              <w:instrText>);</w:instrText>
                            </w:r>
                            <w:r w:rsidRPr="002D24E7">
                              <w:rPr>
                                <w:i/>
                                <w:iCs/>
                                <w:color w:val="000000"/>
                              </w:rPr>
                              <w:instrText xml:space="preserve"> f</w:instrText>
                            </w:r>
                            <w:r w:rsidRPr="002D24E7">
                              <w:rPr>
                                <w:color w:val="000000"/>
                              </w:rPr>
                              <w:instrText>(</w:instrText>
                            </w:r>
                            <w:r w:rsidRPr="002D24E7">
                              <w:rPr>
                                <w:i/>
                                <w:iCs/>
                                <w:color w:val="000000"/>
                              </w:rPr>
                              <w:instrText>t</w:instrText>
                            </w:r>
                            <w:r w:rsidRPr="002D24E7">
                              <w:rPr>
                                <w:color w:val="000000"/>
                              </w:rPr>
                              <w:instrText>) d</w:instrText>
                            </w:r>
                            <w:r w:rsidRPr="002D24E7">
                              <w:rPr>
                                <w:i/>
                                <w:iCs/>
                                <w:color w:val="000000"/>
                              </w:rPr>
                              <w:instrText>t</w:instrText>
                            </w:r>
                            <w:r w:rsidRPr="002D24E7">
                              <w:rPr>
                                <w:color w:val="000000"/>
                              </w:rPr>
                              <w:instrText>)</w:instrText>
                            </w:r>
                            <w:r w:rsidRPr="002D24E7">
                              <w:rPr>
                                <w:color w:val="000000"/>
                              </w:rPr>
                              <w:fldChar w:fldCharType="end"/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9F279E" id="Text Box 19" o:spid="_x0000_s1028" type="#_x0000_t202" style="position:absolute;margin-left:82.8pt;margin-top:30.1pt;width:6in;height:130.65pt;z-index:251673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">
                <v:textbox>
                  <w:txbxContent>
                    <w:p w:rsidR="008E183D" w:rsidRDefault="00B6003C" w:rsidP="00B6003C">
                      <w:pPr>
                        <w:rPr>
                          <w:rFonts w:cs="Times New Roman"/>
                          <w:b/>
                          <w:bCs/>
                          <w:color w:val="000000"/>
                        </w:rPr>
                      </w:pPr>
                      <w:r>
                        <w:rPr>
                          <w:rFonts w:cs="Times New Roman"/>
                          <w:b/>
                          <w:bCs/>
                          <w:color w:val="000000"/>
                        </w:rPr>
                        <w:t xml:space="preserve">Formulaire :  </w:t>
                      </w:r>
                    </w:p>
                    <w:p w:rsidR="008E183D" w:rsidRPr="002D24E7" w:rsidRDefault="00193CB7" w:rsidP="002D24E7">
                      <w:pPr>
                        <w:pStyle w:val="Paragraphedeliste"/>
                        <w:numPr>
                          <w:ilvl w:val="0"/>
                          <w:numId w:val="15"/>
                        </w:numPr>
                        <w:rPr>
                          <w:rFonts w:cs="Times New Roman"/>
                          <w:bCs/>
                          <w:color w:val="000000"/>
                        </w:rPr>
                      </w:pPr>
                      <w:r w:rsidRPr="002D24E7">
                        <w:rPr>
                          <w:rFonts w:cs="Times New Roman"/>
                          <w:bCs/>
                          <w:color w:val="000000"/>
                        </w:rPr>
                        <w:t xml:space="preserve">L’équation différentielle </w:t>
                      </w:r>
                      <m:oMath>
                        <m:r>
                          <w:rPr>
                            <w:rFonts w:ascii="Cambria Math" w:hAnsi="Cambria Math" w:cs="Times New Roman"/>
                            <w:color w:val="000000"/>
                          </w:rPr>
                          <m:t>(E)</m:t>
                        </m:r>
                      </m:oMath>
                      <w:r w:rsidRPr="002D24E7">
                        <w:rPr>
                          <w:rFonts w:cs="Times New Roman"/>
                          <w:bCs/>
                          <w:color w:val="000000"/>
                        </w:rPr>
                        <w:t xml:space="preserve"> : </w:t>
                      </w:r>
                      <m:oMath>
                        <m:r>
                          <w:rPr>
                            <w:rFonts w:ascii="Cambria Math" w:hAnsi="Cambria Math" w:cs="Times New Roman"/>
                            <w:color w:val="000000"/>
                          </w:rPr>
                          <m:t>a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bCs/>
                                <w:i/>
                                <w:color w:val="00000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color w:val="000000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color w:val="000000"/>
                              </w:rPr>
                              <m:t>'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color w:val="000000"/>
                          </w:rPr>
                          <m:t>+by=c(x)</m:t>
                        </m:r>
                      </m:oMath>
                      <w:r w:rsidRPr="002D24E7">
                        <w:rPr>
                          <w:rFonts w:cs="Times New Roman"/>
                          <w:bCs/>
                          <w:color w:val="000000"/>
                        </w:rPr>
                        <w:t xml:space="preserve"> </w:t>
                      </w:r>
                      <m:oMath>
                        <m:r>
                          <w:rPr>
                            <w:rFonts w:ascii="Cambria Math" w:hAnsi="Cambria Math" w:cs="Times New Roman"/>
                            <w:color w:val="000000"/>
                          </w:rPr>
                          <m:t>(a≠0)</m:t>
                        </m:r>
                      </m:oMath>
                      <w:r w:rsidRPr="002D24E7">
                        <w:rPr>
                          <w:rFonts w:cs="Times New Roman"/>
                          <w:bCs/>
                          <w:color w:val="000000"/>
                        </w:rPr>
                        <w:t xml:space="preserve"> a pour ensemble de solutions les fonctions </w:t>
                      </w:r>
                      <m:oMath>
                        <m:r>
                          <w:rPr>
                            <w:rFonts w:ascii="Cambria Math" w:hAnsi="Cambria Math" w:cs="Times New Roman"/>
                            <w:color w:val="000000"/>
                          </w:rPr>
                          <m:t>y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bCs/>
                                <w:i/>
                                <w:color w:val="00000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color w:val="000000"/>
                              </w:rPr>
                              <m:t>x</m:t>
                            </m:r>
                          </m:e>
                        </m:d>
                        <m:r>
                          <w:rPr>
                            <w:rFonts w:ascii="Cambria Math" w:hAnsi="Cambria Math" w:cs="Times New Roman"/>
                            <w:color w:val="000000"/>
                          </w:rPr>
                          <m:t>=k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bCs/>
                                <w:i/>
                                <w:color w:val="00000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color w:val="000000"/>
                              </w:rPr>
                              <m:t>e</m:t>
                            </m:r>
                          </m:e>
                          <m:sup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bCs/>
                                    <w:i/>
                                    <w:color w:val="000000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  <w:color w:val="000000"/>
                                  </w:rPr>
                                  <m:t>-b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  <w:color w:val="000000"/>
                                  </w:rPr>
                                  <m:t>a</m:t>
                                </m:r>
                              </m:den>
                            </m:f>
                            <m:r>
                              <w:rPr>
                                <w:rFonts w:ascii="Cambria Math" w:hAnsi="Cambria Math" w:cs="Times New Roman"/>
                                <w:color w:val="000000"/>
                              </w:rPr>
                              <m:t>x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color w:val="000000"/>
                          </w:rPr>
                          <m:t>+g(x)</m:t>
                        </m:r>
                      </m:oMath>
                      <w:r w:rsidRPr="002D24E7">
                        <w:rPr>
                          <w:rFonts w:cs="Times New Roman"/>
                          <w:bCs/>
                          <w:color w:val="000000"/>
                        </w:rPr>
                        <w:t xml:space="preserve"> </w:t>
                      </w:r>
                      <w:r w:rsidR="00533330">
                        <w:rPr>
                          <w:rFonts w:cs="Times New Roman"/>
                          <w:bCs/>
                          <w:color w:val="000000"/>
                        </w:rPr>
                        <w:t xml:space="preserve"> </w:t>
                      </w:r>
                      <m:oMath>
                        <m:r>
                          <w:rPr>
                            <w:rFonts w:ascii="Cambria Math" w:hAnsi="Cambria Math" w:cs="Times New Roman"/>
                            <w:color w:val="000000"/>
                          </w:rPr>
                          <m:t>(k</m:t>
                        </m:r>
                        <m:r>
                          <m:rPr>
                            <m:scr m:val="double-struck"/>
                          </m:rPr>
                          <w:rPr>
                            <w:rFonts w:ascii="Cambria Math" w:hAnsi="Cambria Math" w:cs="Times New Roman"/>
                            <w:color w:val="000000"/>
                          </w:rPr>
                          <m:t>∈R)</m:t>
                        </m:r>
                      </m:oMath>
                      <w:r w:rsidR="00533330">
                        <w:rPr>
                          <w:rFonts w:cs="Times New Roman"/>
                          <w:bCs/>
                          <w:color w:val="000000"/>
                        </w:rPr>
                        <w:t xml:space="preserve"> </w:t>
                      </w:r>
                      <w:r w:rsidRPr="002D24E7">
                        <w:rPr>
                          <w:rFonts w:cs="Times New Roman"/>
                          <w:bCs/>
                          <w:color w:val="000000"/>
                        </w:rPr>
                        <w:t xml:space="preserve">où </w:t>
                      </w:r>
                      <m:oMath>
                        <m:r>
                          <w:rPr>
                            <w:rFonts w:ascii="Cambria Math" w:hAnsi="Cambria Math" w:cs="Times New Roman"/>
                            <w:color w:val="000000"/>
                          </w:rPr>
                          <m:t>g(x)</m:t>
                        </m:r>
                      </m:oMath>
                      <w:r w:rsidRPr="002D24E7">
                        <w:rPr>
                          <w:rFonts w:cs="Times New Roman"/>
                          <w:bCs/>
                          <w:color w:val="000000"/>
                        </w:rPr>
                        <w:t xml:space="preserve"> est une solution particulière de </w:t>
                      </w:r>
                      <m:oMath>
                        <m:r>
                          <w:rPr>
                            <w:rFonts w:ascii="Cambria Math" w:hAnsi="Cambria Math" w:cs="Times New Roman"/>
                            <w:color w:val="000000"/>
                          </w:rPr>
                          <m:t>(E)</m:t>
                        </m:r>
                      </m:oMath>
                      <w:r w:rsidRPr="002D24E7">
                        <w:rPr>
                          <w:rFonts w:cs="Times New Roman"/>
                          <w:bCs/>
                          <w:color w:val="000000"/>
                        </w:rPr>
                        <w:t> .</w:t>
                      </w:r>
                    </w:p>
                    <w:p w:rsidR="00B6003C" w:rsidRDefault="00CE3D1B" w:rsidP="002D24E7">
                      <w:pPr>
                        <w:pStyle w:val="Paragraphedeliste"/>
                        <w:numPr>
                          <w:ilvl w:val="0"/>
                          <w:numId w:val="15"/>
                        </w:numPr>
                      </w:pPr>
                      <m:oMath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e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u</m:t>
                                    </m:r>
                                  </m:sup>
                                </m:sSup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'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=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'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sup>
                        </m:sSup>
                      </m:oMath>
                      <w:r w:rsidR="00B6003C">
                        <w:t xml:space="preserve"> ;     </w:t>
                      </w:r>
                      <w:r w:rsidR="00B6003C">
                        <w:fldChar w:fldCharType="begin"/>
                      </w:r>
                      <w:r w:rsidR="00B6003C">
                        <w:instrText xml:space="preserve">  EQ \o(lim;\s\do6(</w:instrText>
                      </w:r>
                      <w:r w:rsidR="00B6003C" w:rsidRPr="002D24E7">
                        <w:rPr>
                          <w:i/>
                          <w:sz w:val="14"/>
                        </w:rPr>
                        <w:instrText>x</w:instrText>
                      </w:r>
                      <w:r w:rsidR="00B6003C" w:rsidRPr="002D24E7">
                        <w:rPr>
                          <w:sz w:val="14"/>
                        </w:rPr>
                        <w:instrText xml:space="preserve"> </w:instrText>
                      </w:r>
                      <w:r w:rsidR="00B6003C" w:rsidRPr="002D24E7">
                        <w:rPr>
                          <w:sz w:val="14"/>
                        </w:rPr>
                        <w:fldChar w:fldCharType="begin"/>
                      </w:r>
                      <w:r w:rsidR="00B6003C" w:rsidRPr="002D24E7">
                        <w:rPr>
                          <w:sz w:val="14"/>
                        </w:rPr>
                        <w:instrText xml:space="preserve"> SYMBOL 174 \f Symbol \h </w:instrText>
                      </w:r>
                      <w:r w:rsidR="00B6003C" w:rsidRPr="002D24E7">
                        <w:rPr>
                          <w:sz w:val="14"/>
                        </w:rPr>
                        <w:fldChar w:fldCharType="end"/>
                      </w:r>
                      <w:r w:rsidR="00B6003C" w:rsidRPr="002D24E7">
                        <w:rPr>
                          <w:sz w:val="14"/>
                        </w:rPr>
                        <w:instrText xml:space="preserve"> +</w:instrText>
                      </w:r>
                      <w:r w:rsidR="00B6003C" w:rsidRPr="002D24E7">
                        <w:rPr>
                          <w:sz w:val="14"/>
                        </w:rPr>
                        <w:fldChar w:fldCharType="begin"/>
                      </w:r>
                      <w:r w:rsidR="00B6003C" w:rsidRPr="002D24E7">
                        <w:rPr>
                          <w:sz w:val="14"/>
                        </w:rPr>
                        <w:instrText>SYMBOL 165 \f "Symbol"\h</w:instrText>
                      </w:r>
                      <w:r w:rsidR="00B6003C" w:rsidRPr="002D24E7">
                        <w:rPr>
                          <w:sz w:val="14"/>
                        </w:rPr>
                        <w:fldChar w:fldCharType="end"/>
                      </w:r>
                      <w:r w:rsidR="00B6003C">
                        <w:instrText>))</w:instrText>
                      </w:r>
                      <w:r w:rsidR="00B6003C">
                        <w:fldChar w:fldCharType="end"/>
                      </w:r>
                      <w:r w:rsidR="00B6003C">
                        <w:t xml:space="preserve"> </w:t>
                      </w:r>
                      <w:r w:rsidR="00B6003C" w:rsidRPr="002D24E7">
                        <w:rPr>
                          <w:i/>
                        </w:rPr>
                        <w:t>e</w:t>
                      </w:r>
                      <w:r w:rsidR="00B6003C" w:rsidRPr="002D24E7">
                        <w:rPr>
                          <w:i/>
                          <w:vertAlign w:val="superscript"/>
                        </w:rPr>
                        <w:t>x</w:t>
                      </w:r>
                      <w:r w:rsidR="00B6003C" w:rsidRPr="002D24E7">
                        <w:rPr>
                          <w:vertAlign w:val="superscript"/>
                        </w:rPr>
                        <w:t xml:space="preserve"> </w:t>
                      </w:r>
                      <w:r w:rsidR="00B6003C">
                        <w:t xml:space="preserve"> = +</w:t>
                      </w:r>
                      <w:r w:rsidR="00B6003C">
                        <w:fldChar w:fldCharType="begin"/>
                      </w:r>
                      <w:r w:rsidR="00B6003C">
                        <w:instrText>SYMBOL 165 \f "Symbol"\h</w:instrText>
                      </w:r>
                      <w:r w:rsidR="00B6003C">
                        <w:fldChar w:fldCharType="end"/>
                      </w:r>
                      <w:r w:rsidR="00B6003C">
                        <w:t xml:space="preserve">   ;   </w:t>
                      </w:r>
                      <w:r w:rsidR="00B6003C">
                        <w:fldChar w:fldCharType="begin"/>
                      </w:r>
                      <w:r w:rsidR="00B6003C">
                        <w:instrText xml:space="preserve">  EQ \o(lim;\s\do6(</w:instrText>
                      </w:r>
                      <w:r w:rsidR="00B6003C" w:rsidRPr="002D24E7">
                        <w:rPr>
                          <w:i/>
                          <w:sz w:val="14"/>
                        </w:rPr>
                        <w:instrText>x</w:instrText>
                      </w:r>
                      <w:r w:rsidR="00B6003C" w:rsidRPr="002D24E7">
                        <w:rPr>
                          <w:sz w:val="14"/>
                        </w:rPr>
                        <w:instrText xml:space="preserve"> </w:instrText>
                      </w:r>
                      <w:r w:rsidR="00B6003C" w:rsidRPr="002D24E7">
                        <w:rPr>
                          <w:sz w:val="14"/>
                        </w:rPr>
                        <w:fldChar w:fldCharType="begin"/>
                      </w:r>
                      <w:r w:rsidR="00B6003C" w:rsidRPr="002D24E7">
                        <w:rPr>
                          <w:sz w:val="14"/>
                        </w:rPr>
                        <w:instrText xml:space="preserve"> SYMBOL 174 \f Symbol \h </w:instrText>
                      </w:r>
                      <w:r w:rsidR="00B6003C" w:rsidRPr="002D24E7">
                        <w:rPr>
                          <w:sz w:val="14"/>
                        </w:rPr>
                        <w:fldChar w:fldCharType="end"/>
                      </w:r>
                      <w:r w:rsidR="00B6003C" w:rsidRPr="002D24E7">
                        <w:rPr>
                          <w:sz w:val="14"/>
                        </w:rPr>
                        <w:instrText xml:space="preserve"> -</w:instrText>
                      </w:r>
                      <w:r w:rsidR="00B6003C" w:rsidRPr="002D24E7">
                        <w:rPr>
                          <w:sz w:val="14"/>
                        </w:rPr>
                        <w:fldChar w:fldCharType="begin"/>
                      </w:r>
                      <w:r w:rsidR="00B6003C" w:rsidRPr="002D24E7">
                        <w:rPr>
                          <w:sz w:val="14"/>
                        </w:rPr>
                        <w:instrText>SYMBOL 165 \f "Symbol"\h</w:instrText>
                      </w:r>
                      <w:r w:rsidR="00B6003C" w:rsidRPr="002D24E7">
                        <w:rPr>
                          <w:sz w:val="14"/>
                        </w:rPr>
                        <w:fldChar w:fldCharType="end"/>
                      </w:r>
                      <w:r w:rsidR="00B6003C">
                        <w:instrText>))</w:instrText>
                      </w:r>
                      <w:r w:rsidR="00B6003C">
                        <w:fldChar w:fldCharType="end"/>
                      </w:r>
                      <w:r w:rsidR="00B6003C">
                        <w:t xml:space="preserve">  </w:t>
                      </w:r>
                      <w:r w:rsidR="00B6003C" w:rsidRPr="002D24E7">
                        <w:rPr>
                          <w:i/>
                        </w:rPr>
                        <w:t>e</w:t>
                      </w:r>
                      <w:r w:rsidR="00B6003C" w:rsidRPr="002D24E7">
                        <w:rPr>
                          <w:i/>
                          <w:vertAlign w:val="superscript"/>
                        </w:rPr>
                        <w:t>x</w:t>
                      </w:r>
                      <w:r w:rsidR="00B6003C">
                        <w:t xml:space="preserve"> = 0</w:t>
                      </w:r>
                    </w:p>
                    <w:p w:rsidR="00B6003C" w:rsidRPr="00CA1315" w:rsidRDefault="00B6003C" w:rsidP="002D24E7">
                      <w:pPr>
                        <w:pStyle w:val="Paragraphedeliste"/>
                        <w:numPr>
                          <w:ilvl w:val="0"/>
                          <w:numId w:val="15"/>
                        </w:numPr>
                      </w:pPr>
                      <w:r>
                        <w:t xml:space="preserve">Valeur moyenne d'une fonction 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oMath>
                      <w:r w:rsidRPr="002D24E7">
                        <w:rPr>
                          <w:i/>
                        </w:rPr>
                        <w:t xml:space="preserve"> </w:t>
                      </w:r>
                      <w:r>
                        <w:t xml:space="preserve">sur un intervalle </w:t>
                      </w:r>
                      <w:r w:rsidRPr="002D24E7">
                        <w:rPr>
                          <w:color w:val="000000"/>
                          <w:szCs w:val="8"/>
                        </w:rPr>
                        <w:t xml:space="preserve">[ </w:t>
                      </w:r>
                      <w:r w:rsidRPr="002D24E7">
                        <w:rPr>
                          <w:i/>
                          <w:color w:val="000000"/>
                          <w:szCs w:val="8"/>
                        </w:rPr>
                        <w:t>a</w:t>
                      </w:r>
                      <w:r w:rsidRPr="002D24E7">
                        <w:rPr>
                          <w:color w:val="000000"/>
                          <w:szCs w:val="8"/>
                        </w:rPr>
                        <w:t xml:space="preserve"> ; </w:t>
                      </w:r>
                      <w:r w:rsidRPr="002D24E7">
                        <w:rPr>
                          <w:i/>
                          <w:color w:val="000000"/>
                          <w:szCs w:val="8"/>
                        </w:rPr>
                        <w:t>b</w:t>
                      </w:r>
                      <w:r w:rsidRPr="002D24E7">
                        <w:rPr>
                          <w:color w:val="000000"/>
                          <w:szCs w:val="8"/>
                        </w:rPr>
                        <w:t xml:space="preserve"> ] :    </w:t>
                      </w:r>
                      <w:r w:rsidRPr="002D24E7">
                        <w:rPr>
                          <w:color w:val="000000"/>
                        </w:rPr>
                        <w:fldChar w:fldCharType="begin"/>
                      </w:r>
                      <w:r w:rsidRPr="002D24E7">
                        <w:rPr>
                          <w:color w:val="000000"/>
                        </w:rPr>
                        <w:instrText xml:space="preserve"> eq \s\do1(\f(</w:instrText>
                      </w:r>
                      <w:r w:rsidRPr="002D24E7">
                        <w:rPr>
                          <w:color w:val="000000"/>
                          <w:szCs w:val="8"/>
                        </w:rPr>
                        <w:instrText>1;</w:instrText>
                      </w:r>
                      <w:r w:rsidRPr="002D24E7">
                        <w:rPr>
                          <w:i/>
                          <w:color w:val="000000"/>
                          <w:szCs w:val="8"/>
                        </w:rPr>
                        <w:instrText xml:space="preserve">b </w:instrText>
                      </w:r>
                      <w:r w:rsidRPr="005443E7">
                        <w:rPr>
                          <w:i/>
                          <w:sz w:val="22"/>
                          <w:szCs w:val="8"/>
                        </w:rPr>
                        <w:sym w:font="Symbol" w:char="F02D"/>
                      </w:r>
                      <w:r w:rsidRPr="002D24E7">
                        <w:rPr>
                          <w:i/>
                          <w:color w:val="000000"/>
                          <w:szCs w:val="8"/>
                        </w:rPr>
                        <w:instrText xml:space="preserve"> a</w:instrText>
                      </w:r>
                      <w:r w:rsidRPr="002D24E7">
                        <w:rPr>
                          <w:color w:val="000000"/>
                        </w:rPr>
                        <w:instrText>))</w:instrText>
                      </w:r>
                      <w:r w:rsidRPr="002D24E7">
                        <w:rPr>
                          <w:color w:val="000000"/>
                        </w:rPr>
                        <w:fldChar w:fldCharType="end"/>
                      </w:r>
                      <w:r w:rsidRPr="002D24E7">
                        <w:rPr>
                          <w:color w:val="000000"/>
                        </w:rPr>
                        <w:t xml:space="preserve">  </w:t>
                      </w:r>
                      <w:r w:rsidRPr="002D24E7">
                        <w:rPr>
                          <w:color w:val="000000"/>
                        </w:rPr>
                        <w:fldChar w:fldCharType="begin"/>
                      </w:r>
                      <w:r w:rsidRPr="002D24E7">
                        <w:rPr>
                          <w:color w:val="000000"/>
                        </w:rPr>
                        <w:instrText>EQ \i\in(\d\ba2()</w:instrText>
                      </w:r>
                      <w:r w:rsidRPr="002D24E7">
                        <w:rPr>
                          <w:i/>
                          <w:color w:val="000000"/>
                          <w:vertAlign w:val="subscript"/>
                        </w:rPr>
                        <w:instrText>a</w:instrText>
                      </w:r>
                      <w:r w:rsidRPr="002D24E7">
                        <w:rPr>
                          <w:color w:val="000000"/>
                        </w:rPr>
                        <w:instrText>;\s\up16(</w:instrText>
                      </w:r>
                      <w:r w:rsidRPr="002D24E7">
                        <w:rPr>
                          <w:i/>
                          <w:color w:val="000000"/>
                          <w:vertAlign w:val="superscript"/>
                        </w:rPr>
                        <w:instrText>b</w:instrText>
                      </w:r>
                      <w:r w:rsidRPr="002D24E7">
                        <w:rPr>
                          <w:color w:val="000000"/>
                        </w:rPr>
                        <w:instrText>);</w:instrText>
                      </w:r>
                      <w:r w:rsidRPr="002D24E7">
                        <w:rPr>
                          <w:i/>
                          <w:iCs/>
                          <w:color w:val="000000"/>
                        </w:rPr>
                        <w:instrText xml:space="preserve"> f</w:instrText>
                      </w:r>
                      <w:r w:rsidRPr="002D24E7">
                        <w:rPr>
                          <w:color w:val="000000"/>
                        </w:rPr>
                        <w:instrText>(</w:instrText>
                      </w:r>
                      <w:r w:rsidRPr="002D24E7">
                        <w:rPr>
                          <w:i/>
                          <w:iCs/>
                          <w:color w:val="000000"/>
                        </w:rPr>
                        <w:instrText>t</w:instrText>
                      </w:r>
                      <w:r w:rsidRPr="002D24E7">
                        <w:rPr>
                          <w:color w:val="000000"/>
                        </w:rPr>
                        <w:instrText>) d</w:instrText>
                      </w:r>
                      <w:r w:rsidRPr="002D24E7">
                        <w:rPr>
                          <w:i/>
                          <w:iCs/>
                          <w:color w:val="000000"/>
                        </w:rPr>
                        <w:instrText>t</w:instrText>
                      </w:r>
                      <w:r w:rsidRPr="002D24E7">
                        <w:rPr>
                          <w:color w:val="000000"/>
                        </w:rPr>
                        <w:instrText>)</w:instrText>
                      </w:r>
                      <w:r w:rsidRPr="002D24E7">
                        <w:rPr>
                          <w:color w:val="000000"/>
                        </w:rPr>
                        <w:fldChar w:fldCharType="end"/>
                      </w:r>
                      <w:r>
                        <w:t xml:space="preserve"> 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B6003C" w:rsidRPr="00B6003C" w:rsidSect="009718DB">
      <w:headerReference w:type="default" r:id="rId8"/>
      <w:footerReference w:type="default" r:id="rId9"/>
      <w:pgSz w:w="11906" w:h="16838"/>
      <w:pgMar w:top="993" w:right="849" w:bottom="993" w:left="1417" w:header="720" w:footer="27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E3D1B" w:rsidRDefault="00CE3D1B">
      <w:r>
        <w:separator/>
      </w:r>
    </w:p>
  </w:endnote>
  <w:endnote w:type="continuationSeparator" w:id="0">
    <w:p w:rsidR="00CE3D1B" w:rsidRDefault="00CE3D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Fourier-Math-Symbols">
    <w:altName w:val="Batang"/>
    <w:panose1 w:val="00000000000000000000"/>
    <w:charset w:val="81"/>
    <w:family w:val="auto"/>
    <w:notTrueType/>
    <w:pitch w:val="default"/>
    <w:sig w:usb0="00000000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18162161"/>
      <w:docPartObj>
        <w:docPartGallery w:val="Page Numbers (Bottom of Page)"/>
        <w:docPartUnique/>
      </w:docPartObj>
    </w:sdtPr>
    <w:sdtEndPr/>
    <w:sdtContent>
      <w:sdt>
        <w:sdtPr>
          <w:id w:val="-444313024"/>
          <w:docPartObj>
            <w:docPartGallery w:val="Page Numbers (Top of Page)"/>
            <w:docPartUnique/>
          </w:docPartObj>
        </w:sdtPr>
        <w:sdtEndPr/>
        <w:sdtContent>
          <w:p w:rsidR="00B94017" w:rsidRDefault="00B94017">
            <w:pPr>
              <w:pStyle w:val="Pieddepage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 w:rsidR="006F23A2"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 w:rsidR="006F23A2">
              <w:rPr>
                <w:b/>
                <w:bCs/>
                <w:noProof/>
              </w:rPr>
              <w:t>5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:rsidR="005B1FC0" w:rsidRDefault="005B1FC0" w:rsidP="005B1FC0">
    <w:pPr>
      <w:pStyle w:val="Pieddepage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E3D1B" w:rsidRDefault="00CE3D1B">
      <w:r>
        <w:separator/>
      </w:r>
    </w:p>
  </w:footnote>
  <w:footnote w:type="continuationSeparator" w:id="0">
    <w:p w:rsidR="00CE3D1B" w:rsidRDefault="00CE3D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003C" w:rsidRDefault="00B6003C">
    <w:pPr>
      <w:pStyle w:val="En-tte"/>
    </w:pPr>
    <w:r>
      <w:t>Lycée Alexis Monteil – Rodez</w:t>
    </w:r>
    <w:r>
      <w:tab/>
    </w:r>
    <w:r>
      <w:tab/>
    </w:r>
    <w:r w:rsidR="00A266AC">
      <w:t>5 avril 2018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3D2C31"/>
    <w:multiLevelType w:val="hybridMultilevel"/>
    <w:tmpl w:val="7A5A6B70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F5E9A"/>
    <w:multiLevelType w:val="hybridMultilevel"/>
    <w:tmpl w:val="AA82AE2E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B643BDA"/>
    <w:multiLevelType w:val="hybridMultilevel"/>
    <w:tmpl w:val="0BB68CC8"/>
    <w:lvl w:ilvl="0" w:tplc="F1BC6924">
      <w:start w:val="1"/>
      <w:numFmt w:val="lowerLetter"/>
      <w:lvlText w:val="%1)"/>
      <w:lvlJc w:val="left"/>
      <w:pPr>
        <w:ind w:left="1065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785" w:hanging="360"/>
      </w:pPr>
    </w:lvl>
    <w:lvl w:ilvl="2" w:tplc="040C001B" w:tentative="1">
      <w:start w:val="1"/>
      <w:numFmt w:val="lowerRoman"/>
      <w:lvlText w:val="%3."/>
      <w:lvlJc w:val="right"/>
      <w:pPr>
        <w:ind w:left="2505" w:hanging="180"/>
      </w:pPr>
    </w:lvl>
    <w:lvl w:ilvl="3" w:tplc="040C000F" w:tentative="1">
      <w:start w:val="1"/>
      <w:numFmt w:val="decimal"/>
      <w:lvlText w:val="%4."/>
      <w:lvlJc w:val="left"/>
      <w:pPr>
        <w:ind w:left="3225" w:hanging="360"/>
      </w:pPr>
    </w:lvl>
    <w:lvl w:ilvl="4" w:tplc="040C0019" w:tentative="1">
      <w:start w:val="1"/>
      <w:numFmt w:val="lowerLetter"/>
      <w:lvlText w:val="%5."/>
      <w:lvlJc w:val="left"/>
      <w:pPr>
        <w:ind w:left="3945" w:hanging="360"/>
      </w:pPr>
    </w:lvl>
    <w:lvl w:ilvl="5" w:tplc="040C001B" w:tentative="1">
      <w:start w:val="1"/>
      <w:numFmt w:val="lowerRoman"/>
      <w:lvlText w:val="%6."/>
      <w:lvlJc w:val="right"/>
      <w:pPr>
        <w:ind w:left="4665" w:hanging="180"/>
      </w:pPr>
    </w:lvl>
    <w:lvl w:ilvl="6" w:tplc="040C000F" w:tentative="1">
      <w:start w:val="1"/>
      <w:numFmt w:val="decimal"/>
      <w:lvlText w:val="%7."/>
      <w:lvlJc w:val="left"/>
      <w:pPr>
        <w:ind w:left="5385" w:hanging="360"/>
      </w:pPr>
    </w:lvl>
    <w:lvl w:ilvl="7" w:tplc="040C0019" w:tentative="1">
      <w:start w:val="1"/>
      <w:numFmt w:val="lowerLetter"/>
      <w:lvlText w:val="%8."/>
      <w:lvlJc w:val="left"/>
      <w:pPr>
        <w:ind w:left="6105" w:hanging="360"/>
      </w:pPr>
    </w:lvl>
    <w:lvl w:ilvl="8" w:tplc="040C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" w15:restartNumberingAfterBreak="0">
    <w:nsid w:val="0E01799B"/>
    <w:multiLevelType w:val="hybridMultilevel"/>
    <w:tmpl w:val="F80A389E"/>
    <w:lvl w:ilvl="0" w:tplc="6E181BBE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16165EE"/>
    <w:multiLevelType w:val="hybridMultilevel"/>
    <w:tmpl w:val="165AF692"/>
    <w:lvl w:ilvl="0" w:tplc="C85604A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305B94"/>
    <w:multiLevelType w:val="hybridMultilevel"/>
    <w:tmpl w:val="F9B42DA0"/>
    <w:lvl w:ilvl="0" w:tplc="B0DA10A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00000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9E651FB"/>
    <w:multiLevelType w:val="hybridMultilevel"/>
    <w:tmpl w:val="5CB4D892"/>
    <w:lvl w:ilvl="0" w:tplc="F47002E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6622F5E"/>
    <w:multiLevelType w:val="hybridMultilevel"/>
    <w:tmpl w:val="FA5AE24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DD5B01"/>
    <w:multiLevelType w:val="hybridMultilevel"/>
    <w:tmpl w:val="37204CC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C66F6E"/>
    <w:multiLevelType w:val="hybridMultilevel"/>
    <w:tmpl w:val="3086D00C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51AF62E1"/>
    <w:multiLevelType w:val="hybridMultilevel"/>
    <w:tmpl w:val="3474B942"/>
    <w:lvl w:ilvl="0" w:tplc="13BC95C4">
      <w:start w:val="1"/>
      <w:numFmt w:val="bullet"/>
      <w:lvlText w:val=""/>
      <w:lvlJc w:val="left"/>
      <w:pPr>
        <w:tabs>
          <w:tab w:val="num" w:pos="57"/>
        </w:tabs>
        <w:ind w:left="0" w:firstLine="68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A02518"/>
    <w:multiLevelType w:val="hybridMultilevel"/>
    <w:tmpl w:val="934422E2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0556F93"/>
    <w:multiLevelType w:val="hybridMultilevel"/>
    <w:tmpl w:val="3C52A082"/>
    <w:lvl w:ilvl="0" w:tplc="13BC95C4">
      <w:start w:val="1"/>
      <w:numFmt w:val="bullet"/>
      <w:lvlText w:val=""/>
      <w:lvlJc w:val="left"/>
      <w:pPr>
        <w:tabs>
          <w:tab w:val="num" w:pos="341"/>
        </w:tabs>
        <w:ind w:left="284" w:firstLine="68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6D424697"/>
    <w:multiLevelType w:val="hybridMultilevel"/>
    <w:tmpl w:val="BA4EFA5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733FD3"/>
    <w:multiLevelType w:val="hybridMultilevel"/>
    <w:tmpl w:val="532049D4"/>
    <w:lvl w:ilvl="0" w:tplc="CCC66EE4">
      <w:start w:val="1"/>
      <w:numFmt w:val="lowerLetter"/>
      <w:lvlText w:val="%1)"/>
      <w:lvlJc w:val="left"/>
      <w:pPr>
        <w:ind w:left="360" w:hanging="360"/>
      </w:pPr>
      <w:rPr>
        <w:b w:val="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2"/>
  </w:num>
  <w:num w:numId="2">
    <w:abstractNumId w:val="10"/>
  </w:num>
  <w:num w:numId="3">
    <w:abstractNumId w:val="11"/>
  </w:num>
  <w:num w:numId="4">
    <w:abstractNumId w:val="1"/>
  </w:num>
  <w:num w:numId="5">
    <w:abstractNumId w:val="6"/>
  </w:num>
  <w:num w:numId="6">
    <w:abstractNumId w:val="5"/>
  </w:num>
  <w:num w:numId="7">
    <w:abstractNumId w:val="3"/>
  </w:num>
  <w:num w:numId="8">
    <w:abstractNumId w:val="7"/>
  </w:num>
  <w:num w:numId="9">
    <w:abstractNumId w:val="9"/>
  </w:num>
  <w:num w:numId="10">
    <w:abstractNumId w:val="2"/>
  </w:num>
  <w:num w:numId="11">
    <w:abstractNumId w:val="14"/>
  </w:num>
  <w:num w:numId="12">
    <w:abstractNumId w:val="4"/>
  </w:num>
  <w:num w:numId="13">
    <w:abstractNumId w:val="8"/>
  </w:num>
  <w:num w:numId="14">
    <w:abstractNumId w:val="13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0EBD"/>
    <w:rsid w:val="0000422F"/>
    <w:rsid w:val="00006976"/>
    <w:rsid w:val="00011EBD"/>
    <w:rsid w:val="00017260"/>
    <w:rsid w:val="000202BD"/>
    <w:rsid w:val="00023474"/>
    <w:rsid w:val="00024798"/>
    <w:rsid w:val="00044460"/>
    <w:rsid w:val="000444FC"/>
    <w:rsid w:val="000450BB"/>
    <w:rsid w:val="0004513E"/>
    <w:rsid w:val="00050EDE"/>
    <w:rsid w:val="00051820"/>
    <w:rsid w:val="00053259"/>
    <w:rsid w:val="0007058D"/>
    <w:rsid w:val="00070816"/>
    <w:rsid w:val="00077B80"/>
    <w:rsid w:val="00077FA3"/>
    <w:rsid w:val="00083D52"/>
    <w:rsid w:val="0008795C"/>
    <w:rsid w:val="00087FF4"/>
    <w:rsid w:val="00091FA1"/>
    <w:rsid w:val="0009420D"/>
    <w:rsid w:val="000A001F"/>
    <w:rsid w:val="000A076C"/>
    <w:rsid w:val="000A604B"/>
    <w:rsid w:val="000B1092"/>
    <w:rsid w:val="000B318D"/>
    <w:rsid w:val="000B36DE"/>
    <w:rsid w:val="000B42A2"/>
    <w:rsid w:val="000B4AB0"/>
    <w:rsid w:val="000B628B"/>
    <w:rsid w:val="000C2265"/>
    <w:rsid w:val="000D13E5"/>
    <w:rsid w:val="000D2CD9"/>
    <w:rsid w:val="000D42D2"/>
    <w:rsid w:val="000D6136"/>
    <w:rsid w:val="000E04C4"/>
    <w:rsid w:val="000E0905"/>
    <w:rsid w:val="000E1392"/>
    <w:rsid w:val="000E21C7"/>
    <w:rsid w:val="000E3384"/>
    <w:rsid w:val="000E621C"/>
    <w:rsid w:val="000E6C4A"/>
    <w:rsid w:val="000E6F58"/>
    <w:rsid w:val="000E77E4"/>
    <w:rsid w:val="000F090C"/>
    <w:rsid w:val="000F09FF"/>
    <w:rsid w:val="000F31BA"/>
    <w:rsid w:val="000F6901"/>
    <w:rsid w:val="001006C7"/>
    <w:rsid w:val="00100EBD"/>
    <w:rsid w:val="00101D01"/>
    <w:rsid w:val="001075B7"/>
    <w:rsid w:val="00117605"/>
    <w:rsid w:val="00121A2A"/>
    <w:rsid w:val="00126E92"/>
    <w:rsid w:val="001306D7"/>
    <w:rsid w:val="00130DD5"/>
    <w:rsid w:val="001325BE"/>
    <w:rsid w:val="001401F6"/>
    <w:rsid w:val="00140615"/>
    <w:rsid w:val="00141FE4"/>
    <w:rsid w:val="0014204E"/>
    <w:rsid w:val="001429A9"/>
    <w:rsid w:val="00146A0F"/>
    <w:rsid w:val="00146F1E"/>
    <w:rsid w:val="00150760"/>
    <w:rsid w:val="001509B5"/>
    <w:rsid w:val="00151EC7"/>
    <w:rsid w:val="00155996"/>
    <w:rsid w:val="00155DA6"/>
    <w:rsid w:val="00160D77"/>
    <w:rsid w:val="001610EC"/>
    <w:rsid w:val="001647DF"/>
    <w:rsid w:val="00165C5E"/>
    <w:rsid w:val="00173E4D"/>
    <w:rsid w:val="001752CD"/>
    <w:rsid w:val="00177C1C"/>
    <w:rsid w:val="00183100"/>
    <w:rsid w:val="00187E39"/>
    <w:rsid w:val="001901C9"/>
    <w:rsid w:val="00193CB7"/>
    <w:rsid w:val="00195884"/>
    <w:rsid w:val="001966E6"/>
    <w:rsid w:val="001A34AC"/>
    <w:rsid w:val="001A6B2C"/>
    <w:rsid w:val="001A6DD2"/>
    <w:rsid w:val="001B1C20"/>
    <w:rsid w:val="001B5665"/>
    <w:rsid w:val="001B605D"/>
    <w:rsid w:val="001B65B2"/>
    <w:rsid w:val="001B6ED5"/>
    <w:rsid w:val="001C381E"/>
    <w:rsid w:val="001C4F24"/>
    <w:rsid w:val="001C606D"/>
    <w:rsid w:val="001D33C8"/>
    <w:rsid w:val="001D37A2"/>
    <w:rsid w:val="001D67A6"/>
    <w:rsid w:val="001E120F"/>
    <w:rsid w:val="001E1531"/>
    <w:rsid w:val="001E29A0"/>
    <w:rsid w:val="001E2A57"/>
    <w:rsid w:val="001E73B4"/>
    <w:rsid w:val="001F3841"/>
    <w:rsid w:val="001F591E"/>
    <w:rsid w:val="00202F55"/>
    <w:rsid w:val="00223EE8"/>
    <w:rsid w:val="00225288"/>
    <w:rsid w:val="00230BFE"/>
    <w:rsid w:val="002427B6"/>
    <w:rsid w:val="002602CC"/>
    <w:rsid w:val="00261025"/>
    <w:rsid w:val="00261381"/>
    <w:rsid w:val="002645A0"/>
    <w:rsid w:val="0027327F"/>
    <w:rsid w:val="0027392F"/>
    <w:rsid w:val="00274F3F"/>
    <w:rsid w:val="002757E5"/>
    <w:rsid w:val="002804E9"/>
    <w:rsid w:val="00283858"/>
    <w:rsid w:val="002859E4"/>
    <w:rsid w:val="00295D9D"/>
    <w:rsid w:val="002A10DB"/>
    <w:rsid w:val="002A55CB"/>
    <w:rsid w:val="002A60BE"/>
    <w:rsid w:val="002A6766"/>
    <w:rsid w:val="002B1C6B"/>
    <w:rsid w:val="002B5C14"/>
    <w:rsid w:val="002B7013"/>
    <w:rsid w:val="002C505A"/>
    <w:rsid w:val="002D2486"/>
    <w:rsid w:val="002D24E7"/>
    <w:rsid w:val="002D2AA7"/>
    <w:rsid w:val="002E5FAD"/>
    <w:rsid w:val="002F5B0A"/>
    <w:rsid w:val="002F7F9C"/>
    <w:rsid w:val="0030092A"/>
    <w:rsid w:val="00301291"/>
    <w:rsid w:val="0030668D"/>
    <w:rsid w:val="00320B89"/>
    <w:rsid w:val="0032264C"/>
    <w:rsid w:val="00322D8A"/>
    <w:rsid w:val="00327790"/>
    <w:rsid w:val="00332A38"/>
    <w:rsid w:val="0033472A"/>
    <w:rsid w:val="00343BB1"/>
    <w:rsid w:val="00344B28"/>
    <w:rsid w:val="00344FB0"/>
    <w:rsid w:val="00352A0D"/>
    <w:rsid w:val="00361C5E"/>
    <w:rsid w:val="0037090D"/>
    <w:rsid w:val="003714AE"/>
    <w:rsid w:val="00373090"/>
    <w:rsid w:val="003836D9"/>
    <w:rsid w:val="00386715"/>
    <w:rsid w:val="003942FC"/>
    <w:rsid w:val="00394531"/>
    <w:rsid w:val="003B0102"/>
    <w:rsid w:val="003B1F33"/>
    <w:rsid w:val="003B3A92"/>
    <w:rsid w:val="003B5AE0"/>
    <w:rsid w:val="003C1315"/>
    <w:rsid w:val="003C5412"/>
    <w:rsid w:val="003D12B8"/>
    <w:rsid w:val="003D5C61"/>
    <w:rsid w:val="003E1703"/>
    <w:rsid w:val="003E35DE"/>
    <w:rsid w:val="003E5717"/>
    <w:rsid w:val="003E64BD"/>
    <w:rsid w:val="003E7178"/>
    <w:rsid w:val="003F5CDE"/>
    <w:rsid w:val="00401828"/>
    <w:rsid w:val="0040373A"/>
    <w:rsid w:val="00404862"/>
    <w:rsid w:val="00405DF8"/>
    <w:rsid w:val="004066FB"/>
    <w:rsid w:val="004072D0"/>
    <w:rsid w:val="00417DE6"/>
    <w:rsid w:val="00417E3B"/>
    <w:rsid w:val="004204DC"/>
    <w:rsid w:val="004239E9"/>
    <w:rsid w:val="004245DD"/>
    <w:rsid w:val="004251B3"/>
    <w:rsid w:val="004316F2"/>
    <w:rsid w:val="00432BBA"/>
    <w:rsid w:val="00446DD7"/>
    <w:rsid w:val="00446F2A"/>
    <w:rsid w:val="00452268"/>
    <w:rsid w:val="00452F18"/>
    <w:rsid w:val="00453B5C"/>
    <w:rsid w:val="004607C3"/>
    <w:rsid w:val="004608C7"/>
    <w:rsid w:val="00465E6D"/>
    <w:rsid w:val="00473655"/>
    <w:rsid w:val="0047618B"/>
    <w:rsid w:val="00476FC2"/>
    <w:rsid w:val="00477817"/>
    <w:rsid w:val="00483612"/>
    <w:rsid w:val="004843E1"/>
    <w:rsid w:val="00485CAE"/>
    <w:rsid w:val="0048743C"/>
    <w:rsid w:val="004911E5"/>
    <w:rsid w:val="004930C3"/>
    <w:rsid w:val="0049724B"/>
    <w:rsid w:val="004A3094"/>
    <w:rsid w:val="004A584C"/>
    <w:rsid w:val="004B12E0"/>
    <w:rsid w:val="004B488A"/>
    <w:rsid w:val="004B6384"/>
    <w:rsid w:val="004C27E8"/>
    <w:rsid w:val="004C32A7"/>
    <w:rsid w:val="004C5DBD"/>
    <w:rsid w:val="004C5EE8"/>
    <w:rsid w:val="004D3B49"/>
    <w:rsid w:val="004D7E65"/>
    <w:rsid w:val="004E0109"/>
    <w:rsid w:val="004E4829"/>
    <w:rsid w:val="004E58D8"/>
    <w:rsid w:val="004F1742"/>
    <w:rsid w:val="004F20E7"/>
    <w:rsid w:val="004F6AC1"/>
    <w:rsid w:val="00501479"/>
    <w:rsid w:val="00503DB8"/>
    <w:rsid w:val="00504490"/>
    <w:rsid w:val="0050465B"/>
    <w:rsid w:val="00510876"/>
    <w:rsid w:val="005110D5"/>
    <w:rsid w:val="00511C3C"/>
    <w:rsid w:val="00512BEE"/>
    <w:rsid w:val="005168D3"/>
    <w:rsid w:val="00516D1E"/>
    <w:rsid w:val="0052407A"/>
    <w:rsid w:val="00526C42"/>
    <w:rsid w:val="005311BD"/>
    <w:rsid w:val="00532018"/>
    <w:rsid w:val="00533330"/>
    <w:rsid w:val="00541110"/>
    <w:rsid w:val="00542EBF"/>
    <w:rsid w:val="005443E7"/>
    <w:rsid w:val="00544E3E"/>
    <w:rsid w:val="00546501"/>
    <w:rsid w:val="00552587"/>
    <w:rsid w:val="005620E6"/>
    <w:rsid w:val="00562FE1"/>
    <w:rsid w:val="005636FF"/>
    <w:rsid w:val="005711BE"/>
    <w:rsid w:val="00574EFA"/>
    <w:rsid w:val="00576091"/>
    <w:rsid w:val="005760F5"/>
    <w:rsid w:val="005835A3"/>
    <w:rsid w:val="0058366E"/>
    <w:rsid w:val="005857B2"/>
    <w:rsid w:val="00586DDF"/>
    <w:rsid w:val="00591B92"/>
    <w:rsid w:val="00593BD7"/>
    <w:rsid w:val="0059469C"/>
    <w:rsid w:val="00594EAF"/>
    <w:rsid w:val="005976C4"/>
    <w:rsid w:val="005A2609"/>
    <w:rsid w:val="005A32E7"/>
    <w:rsid w:val="005A3AC4"/>
    <w:rsid w:val="005A55AB"/>
    <w:rsid w:val="005A6355"/>
    <w:rsid w:val="005B1FC0"/>
    <w:rsid w:val="005B4ADD"/>
    <w:rsid w:val="005B5C77"/>
    <w:rsid w:val="005B64C8"/>
    <w:rsid w:val="005B72D3"/>
    <w:rsid w:val="005C08F1"/>
    <w:rsid w:val="005C1E6B"/>
    <w:rsid w:val="005C6992"/>
    <w:rsid w:val="005D5788"/>
    <w:rsid w:val="005D6863"/>
    <w:rsid w:val="005E062B"/>
    <w:rsid w:val="005F2989"/>
    <w:rsid w:val="005F491A"/>
    <w:rsid w:val="005F4D33"/>
    <w:rsid w:val="00601A95"/>
    <w:rsid w:val="00610296"/>
    <w:rsid w:val="0061102E"/>
    <w:rsid w:val="006132F3"/>
    <w:rsid w:val="006200AF"/>
    <w:rsid w:val="00624B74"/>
    <w:rsid w:val="00625969"/>
    <w:rsid w:val="00625EAB"/>
    <w:rsid w:val="00627A49"/>
    <w:rsid w:val="00630B81"/>
    <w:rsid w:val="00631AEF"/>
    <w:rsid w:val="00632B93"/>
    <w:rsid w:val="00632E71"/>
    <w:rsid w:val="00635476"/>
    <w:rsid w:val="00635D87"/>
    <w:rsid w:val="006474E0"/>
    <w:rsid w:val="00652C10"/>
    <w:rsid w:val="00666B21"/>
    <w:rsid w:val="00667297"/>
    <w:rsid w:val="00671D1B"/>
    <w:rsid w:val="00674906"/>
    <w:rsid w:val="00693ED3"/>
    <w:rsid w:val="00697053"/>
    <w:rsid w:val="006A136C"/>
    <w:rsid w:val="006B0528"/>
    <w:rsid w:val="006B27F6"/>
    <w:rsid w:val="006B4F74"/>
    <w:rsid w:val="006C1903"/>
    <w:rsid w:val="006C49D9"/>
    <w:rsid w:val="006C7F84"/>
    <w:rsid w:val="006E0215"/>
    <w:rsid w:val="006E1918"/>
    <w:rsid w:val="006E465E"/>
    <w:rsid w:val="006E4FE8"/>
    <w:rsid w:val="006E62BD"/>
    <w:rsid w:val="006E6777"/>
    <w:rsid w:val="006E7D97"/>
    <w:rsid w:val="006E7FF2"/>
    <w:rsid w:val="006F0D00"/>
    <w:rsid w:val="006F23A2"/>
    <w:rsid w:val="0070019A"/>
    <w:rsid w:val="00701E7B"/>
    <w:rsid w:val="00706843"/>
    <w:rsid w:val="00706B9E"/>
    <w:rsid w:val="00711347"/>
    <w:rsid w:val="00713043"/>
    <w:rsid w:val="007138F1"/>
    <w:rsid w:val="00713E60"/>
    <w:rsid w:val="00722306"/>
    <w:rsid w:val="00722914"/>
    <w:rsid w:val="0072370E"/>
    <w:rsid w:val="007324E2"/>
    <w:rsid w:val="00733E93"/>
    <w:rsid w:val="00736890"/>
    <w:rsid w:val="0074220C"/>
    <w:rsid w:val="00743C13"/>
    <w:rsid w:val="007479BD"/>
    <w:rsid w:val="0075183D"/>
    <w:rsid w:val="00751CFB"/>
    <w:rsid w:val="00760B06"/>
    <w:rsid w:val="00764351"/>
    <w:rsid w:val="00767474"/>
    <w:rsid w:val="0077004E"/>
    <w:rsid w:val="00770D60"/>
    <w:rsid w:val="00771D8A"/>
    <w:rsid w:val="00777715"/>
    <w:rsid w:val="007830C9"/>
    <w:rsid w:val="007858F6"/>
    <w:rsid w:val="0078647D"/>
    <w:rsid w:val="0079022E"/>
    <w:rsid w:val="0079413A"/>
    <w:rsid w:val="007974F0"/>
    <w:rsid w:val="007A47BE"/>
    <w:rsid w:val="007A57A7"/>
    <w:rsid w:val="007A5ECE"/>
    <w:rsid w:val="007A793B"/>
    <w:rsid w:val="007B1AB4"/>
    <w:rsid w:val="007B4418"/>
    <w:rsid w:val="007C0133"/>
    <w:rsid w:val="007C1695"/>
    <w:rsid w:val="007C1E07"/>
    <w:rsid w:val="007C3CD9"/>
    <w:rsid w:val="007D08CB"/>
    <w:rsid w:val="007D2216"/>
    <w:rsid w:val="007E3ECF"/>
    <w:rsid w:val="007E46F3"/>
    <w:rsid w:val="007F1801"/>
    <w:rsid w:val="00800F78"/>
    <w:rsid w:val="00804AB0"/>
    <w:rsid w:val="00812550"/>
    <w:rsid w:val="0081306D"/>
    <w:rsid w:val="008179F6"/>
    <w:rsid w:val="00826AD0"/>
    <w:rsid w:val="00826D00"/>
    <w:rsid w:val="00832F95"/>
    <w:rsid w:val="00837429"/>
    <w:rsid w:val="00837717"/>
    <w:rsid w:val="00843B34"/>
    <w:rsid w:val="00853782"/>
    <w:rsid w:val="00853AC0"/>
    <w:rsid w:val="008559B4"/>
    <w:rsid w:val="008564F1"/>
    <w:rsid w:val="00856DBF"/>
    <w:rsid w:val="00863C05"/>
    <w:rsid w:val="00864475"/>
    <w:rsid w:val="00870188"/>
    <w:rsid w:val="00870444"/>
    <w:rsid w:val="0087445B"/>
    <w:rsid w:val="00893F44"/>
    <w:rsid w:val="00895015"/>
    <w:rsid w:val="008956F0"/>
    <w:rsid w:val="008B1590"/>
    <w:rsid w:val="008B39D1"/>
    <w:rsid w:val="008B4B4C"/>
    <w:rsid w:val="008C1013"/>
    <w:rsid w:val="008C5CE1"/>
    <w:rsid w:val="008C6D75"/>
    <w:rsid w:val="008D3D5D"/>
    <w:rsid w:val="008D569B"/>
    <w:rsid w:val="008D6242"/>
    <w:rsid w:val="008E0C39"/>
    <w:rsid w:val="008E183D"/>
    <w:rsid w:val="008E5DB7"/>
    <w:rsid w:val="008E72E7"/>
    <w:rsid w:val="008F10E9"/>
    <w:rsid w:val="008F7BB6"/>
    <w:rsid w:val="009008C2"/>
    <w:rsid w:val="00902E11"/>
    <w:rsid w:val="009057EC"/>
    <w:rsid w:val="0091078E"/>
    <w:rsid w:val="009111AC"/>
    <w:rsid w:val="00916D2D"/>
    <w:rsid w:val="00927710"/>
    <w:rsid w:val="009313DD"/>
    <w:rsid w:val="009317FD"/>
    <w:rsid w:val="00931F16"/>
    <w:rsid w:val="0093551B"/>
    <w:rsid w:val="00935C44"/>
    <w:rsid w:val="00936C24"/>
    <w:rsid w:val="00936D87"/>
    <w:rsid w:val="00936E91"/>
    <w:rsid w:val="00943462"/>
    <w:rsid w:val="00945FFA"/>
    <w:rsid w:val="00946C04"/>
    <w:rsid w:val="00950FE1"/>
    <w:rsid w:val="009519E6"/>
    <w:rsid w:val="009554AA"/>
    <w:rsid w:val="0095738E"/>
    <w:rsid w:val="0096127B"/>
    <w:rsid w:val="00962351"/>
    <w:rsid w:val="00962AD8"/>
    <w:rsid w:val="00963419"/>
    <w:rsid w:val="009670B7"/>
    <w:rsid w:val="00967B99"/>
    <w:rsid w:val="009718DB"/>
    <w:rsid w:val="0097594F"/>
    <w:rsid w:val="0097795F"/>
    <w:rsid w:val="00977EB4"/>
    <w:rsid w:val="009820E0"/>
    <w:rsid w:val="00984A2D"/>
    <w:rsid w:val="0099171A"/>
    <w:rsid w:val="00994416"/>
    <w:rsid w:val="00995B65"/>
    <w:rsid w:val="009A0AE5"/>
    <w:rsid w:val="009B19BC"/>
    <w:rsid w:val="009C53A3"/>
    <w:rsid w:val="009C7E48"/>
    <w:rsid w:val="009D01BC"/>
    <w:rsid w:val="009D0C48"/>
    <w:rsid w:val="009D3EB1"/>
    <w:rsid w:val="009D4C35"/>
    <w:rsid w:val="009D542A"/>
    <w:rsid w:val="009D5BEC"/>
    <w:rsid w:val="009D7F27"/>
    <w:rsid w:val="009E00AE"/>
    <w:rsid w:val="009E1E40"/>
    <w:rsid w:val="009E2635"/>
    <w:rsid w:val="009E5AC7"/>
    <w:rsid w:val="009E5E4A"/>
    <w:rsid w:val="009E6FC6"/>
    <w:rsid w:val="009E7439"/>
    <w:rsid w:val="009E7E73"/>
    <w:rsid w:val="009F02AB"/>
    <w:rsid w:val="00A00C71"/>
    <w:rsid w:val="00A0268F"/>
    <w:rsid w:val="00A0281C"/>
    <w:rsid w:val="00A033A6"/>
    <w:rsid w:val="00A0671C"/>
    <w:rsid w:val="00A10A6D"/>
    <w:rsid w:val="00A12E57"/>
    <w:rsid w:val="00A141B0"/>
    <w:rsid w:val="00A14D98"/>
    <w:rsid w:val="00A21117"/>
    <w:rsid w:val="00A22731"/>
    <w:rsid w:val="00A23B91"/>
    <w:rsid w:val="00A266AC"/>
    <w:rsid w:val="00A26DF2"/>
    <w:rsid w:val="00A31517"/>
    <w:rsid w:val="00A34262"/>
    <w:rsid w:val="00A344BD"/>
    <w:rsid w:val="00A35E59"/>
    <w:rsid w:val="00A36280"/>
    <w:rsid w:val="00A40439"/>
    <w:rsid w:val="00A40535"/>
    <w:rsid w:val="00A41F64"/>
    <w:rsid w:val="00A47171"/>
    <w:rsid w:val="00A50BB1"/>
    <w:rsid w:val="00A52286"/>
    <w:rsid w:val="00A601AC"/>
    <w:rsid w:val="00A60C09"/>
    <w:rsid w:val="00A639BF"/>
    <w:rsid w:val="00A64171"/>
    <w:rsid w:val="00A6655F"/>
    <w:rsid w:val="00A70600"/>
    <w:rsid w:val="00A716A5"/>
    <w:rsid w:val="00A71C0F"/>
    <w:rsid w:val="00A74DCC"/>
    <w:rsid w:val="00A75910"/>
    <w:rsid w:val="00A7692A"/>
    <w:rsid w:val="00A80987"/>
    <w:rsid w:val="00A811C3"/>
    <w:rsid w:val="00A836B8"/>
    <w:rsid w:val="00A873E1"/>
    <w:rsid w:val="00A87BE9"/>
    <w:rsid w:val="00A95598"/>
    <w:rsid w:val="00A967F5"/>
    <w:rsid w:val="00A96CBF"/>
    <w:rsid w:val="00A96EBA"/>
    <w:rsid w:val="00AA4F33"/>
    <w:rsid w:val="00AA527C"/>
    <w:rsid w:val="00AA6F7E"/>
    <w:rsid w:val="00AB133F"/>
    <w:rsid w:val="00AB2B20"/>
    <w:rsid w:val="00AB610D"/>
    <w:rsid w:val="00AB7D90"/>
    <w:rsid w:val="00AC40F6"/>
    <w:rsid w:val="00AD3678"/>
    <w:rsid w:val="00AD46BD"/>
    <w:rsid w:val="00AD6773"/>
    <w:rsid w:val="00AF105D"/>
    <w:rsid w:val="00AF1E05"/>
    <w:rsid w:val="00AF7710"/>
    <w:rsid w:val="00B012EE"/>
    <w:rsid w:val="00B01536"/>
    <w:rsid w:val="00B05EDB"/>
    <w:rsid w:val="00B11912"/>
    <w:rsid w:val="00B12A48"/>
    <w:rsid w:val="00B23B53"/>
    <w:rsid w:val="00B32206"/>
    <w:rsid w:val="00B32AEC"/>
    <w:rsid w:val="00B36C9E"/>
    <w:rsid w:val="00B409F5"/>
    <w:rsid w:val="00B41236"/>
    <w:rsid w:val="00B41485"/>
    <w:rsid w:val="00B46526"/>
    <w:rsid w:val="00B47FD4"/>
    <w:rsid w:val="00B52DFE"/>
    <w:rsid w:val="00B5376E"/>
    <w:rsid w:val="00B578C5"/>
    <w:rsid w:val="00B6003C"/>
    <w:rsid w:val="00B61A4F"/>
    <w:rsid w:val="00B61C51"/>
    <w:rsid w:val="00B64399"/>
    <w:rsid w:val="00B64924"/>
    <w:rsid w:val="00B663B7"/>
    <w:rsid w:val="00B67F1F"/>
    <w:rsid w:val="00B77C47"/>
    <w:rsid w:val="00B82599"/>
    <w:rsid w:val="00B917E8"/>
    <w:rsid w:val="00B93A27"/>
    <w:rsid w:val="00B94017"/>
    <w:rsid w:val="00B94527"/>
    <w:rsid w:val="00BA3473"/>
    <w:rsid w:val="00BB0345"/>
    <w:rsid w:val="00BB2448"/>
    <w:rsid w:val="00BB39BE"/>
    <w:rsid w:val="00BB53F0"/>
    <w:rsid w:val="00BC340F"/>
    <w:rsid w:val="00BC3661"/>
    <w:rsid w:val="00BC52A2"/>
    <w:rsid w:val="00BC5650"/>
    <w:rsid w:val="00BD075D"/>
    <w:rsid w:val="00BD11EC"/>
    <w:rsid w:val="00BD19BE"/>
    <w:rsid w:val="00BD6829"/>
    <w:rsid w:val="00BD7E2E"/>
    <w:rsid w:val="00BE5F5A"/>
    <w:rsid w:val="00BF12B0"/>
    <w:rsid w:val="00BF30E7"/>
    <w:rsid w:val="00BF3C9E"/>
    <w:rsid w:val="00BF3E3D"/>
    <w:rsid w:val="00BF6553"/>
    <w:rsid w:val="00C027A6"/>
    <w:rsid w:val="00C04E52"/>
    <w:rsid w:val="00C10A70"/>
    <w:rsid w:val="00C30787"/>
    <w:rsid w:val="00C33802"/>
    <w:rsid w:val="00C34337"/>
    <w:rsid w:val="00C37734"/>
    <w:rsid w:val="00C4099C"/>
    <w:rsid w:val="00C4312C"/>
    <w:rsid w:val="00C47CF1"/>
    <w:rsid w:val="00C60F4B"/>
    <w:rsid w:val="00C61F97"/>
    <w:rsid w:val="00C67990"/>
    <w:rsid w:val="00C70534"/>
    <w:rsid w:val="00C71A6D"/>
    <w:rsid w:val="00C7362D"/>
    <w:rsid w:val="00C73B87"/>
    <w:rsid w:val="00C74950"/>
    <w:rsid w:val="00C749C9"/>
    <w:rsid w:val="00C760B4"/>
    <w:rsid w:val="00C827D3"/>
    <w:rsid w:val="00C84445"/>
    <w:rsid w:val="00C86BDF"/>
    <w:rsid w:val="00C90763"/>
    <w:rsid w:val="00C91473"/>
    <w:rsid w:val="00C95046"/>
    <w:rsid w:val="00C95DBE"/>
    <w:rsid w:val="00C9789E"/>
    <w:rsid w:val="00CA19BF"/>
    <w:rsid w:val="00CA7A82"/>
    <w:rsid w:val="00CB0730"/>
    <w:rsid w:val="00CB2710"/>
    <w:rsid w:val="00CB67C2"/>
    <w:rsid w:val="00CB736C"/>
    <w:rsid w:val="00CC0E65"/>
    <w:rsid w:val="00CC110F"/>
    <w:rsid w:val="00CD017A"/>
    <w:rsid w:val="00CD0B7D"/>
    <w:rsid w:val="00CD0D67"/>
    <w:rsid w:val="00CD22C4"/>
    <w:rsid w:val="00CD2782"/>
    <w:rsid w:val="00CD4227"/>
    <w:rsid w:val="00CD7D24"/>
    <w:rsid w:val="00CE3D1B"/>
    <w:rsid w:val="00CE6337"/>
    <w:rsid w:val="00CF2C65"/>
    <w:rsid w:val="00D0274F"/>
    <w:rsid w:val="00D0480A"/>
    <w:rsid w:val="00D205EE"/>
    <w:rsid w:val="00D21055"/>
    <w:rsid w:val="00D21407"/>
    <w:rsid w:val="00D21FE6"/>
    <w:rsid w:val="00D2306B"/>
    <w:rsid w:val="00D273B1"/>
    <w:rsid w:val="00D30E3E"/>
    <w:rsid w:val="00D3438E"/>
    <w:rsid w:val="00D34A4F"/>
    <w:rsid w:val="00D442E6"/>
    <w:rsid w:val="00D4514F"/>
    <w:rsid w:val="00D50D69"/>
    <w:rsid w:val="00D52D91"/>
    <w:rsid w:val="00D55D2E"/>
    <w:rsid w:val="00D606AE"/>
    <w:rsid w:val="00D77FD9"/>
    <w:rsid w:val="00D837B1"/>
    <w:rsid w:val="00D86FA0"/>
    <w:rsid w:val="00D87BFC"/>
    <w:rsid w:val="00DA11E1"/>
    <w:rsid w:val="00DA408D"/>
    <w:rsid w:val="00DA55E1"/>
    <w:rsid w:val="00DA75F8"/>
    <w:rsid w:val="00DB6099"/>
    <w:rsid w:val="00DB7BB6"/>
    <w:rsid w:val="00DC0423"/>
    <w:rsid w:val="00DC3E91"/>
    <w:rsid w:val="00DC6722"/>
    <w:rsid w:val="00DC71E3"/>
    <w:rsid w:val="00DC7A13"/>
    <w:rsid w:val="00DD36BC"/>
    <w:rsid w:val="00DD3A6D"/>
    <w:rsid w:val="00DE5FE9"/>
    <w:rsid w:val="00DF1C5C"/>
    <w:rsid w:val="00DF1F14"/>
    <w:rsid w:val="00DF4BE1"/>
    <w:rsid w:val="00DF7720"/>
    <w:rsid w:val="00E03C0B"/>
    <w:rsid w:val="00E042A4"/>
    <w:rsid w:val="00E047F6"/>
    <w:rsid w:val="00E052AD"/>
    <w:rsid w:val="00E11A85"/>
    <w:rsid w:val="00E21BC5"/>
    <w:rsid w:val="00E21D32"/>
    <w:rsid w:val="00E36251"/>
    <w:rsid w:val="00E36AC7"/>
    <w:rsid w:val="00E44456"/>
    <w:rsid w:val="00E446EF"/>
    <w:rsid w:val="00E44EE3"/>
    <w:rsid w:val="00E46E5E"/>
    <w:rsid w:val="00E55181"/>
    <w:rsid w:val="00E558A9"/>
    <w:rsid w:val="00E63589"/>
    <w:rsid w:val="00E644EF"/>
    <w:rsid w:val="00E706D0"/>
    <w:rsid w:val="00E7114E"/>
    <w:rsid w:val="00E72A5E"/>
    <w:rsid w:val="00E73529"/>
    <w:rsid w:val="00E74E5A"/>
    <w:rsid w:val="00E75506"/>
    <w:rsid w:val="00E77020"/>
    <w:rsid w:val="00E905E3"/>
    <w:rsid w:val="00E91D69"/>
    <w:rsid w:val="00E93085"/>
    <w:rsid w:val="00E93BFF"/>
    <w:rsid w:val="00E95E51"/>
    <w:rsid w:val="00E96470"/>
    <w:rsid w:val="00EA09CB"/>
    <w:rsid w:val="00EA680C"/>
    <w:rsid w:val="00EB00AE"/>
    <w:rsid w:val="00EB2BE7"/>
    <w:rsid w:val="00EB31FF"/>
    <w:rsid w:val="00EB690D"/>
    <w:rsid w:val="00EB7792"/>
    <w:rsid w:val="00EC543D"/>
    <w:rsid w:val="00EC5B11"/>
    <w:rsid w:val="00ED0911"/>
    <w:rsid w:val="00ED178F"/>
    <w:rsid w:val="00ED4145"/>
    <w:rsid w:val="00ED4F6C"/>
    <w:rsid w:val="00EE04AF"/>
    <w:rsid w:val="00EE13EF"/>
    <w:rsid w:val="00EE2BAC"/>
    <w:rsid w:val="00EE50C6"/>
    <w:rsid w:val="00EE5707"/>
    <w:rsid w:val="00EF44C7"/>
    <w:rsid w:val="00EF4E57"/>
    <w:rsid w:val="00F021EB"/>
    <w:rsid w:val="00F02502"/>
    <w:rsid w:val="00F02510"/>
    <w:rsid w:val="00F0297A"/>
    <w:rsid w:val="00F07695"/>
    <w:rsid w:val="00F17DCA"/>
    <w:rsid w:val="00F2138B"/>
    <w:rsid w:val="00F2462E"/>
    <w:rsid w:val="00F261D7"/>
    <w:rsid w:val="00F27498"/>
    <w:rsid w:val="00F30BB1"/>
    <w:rsid w:val="00F32667"/>
    <w:rsid w:val="00F42DDA"/>
    <w:rsid w:val="00F51FF1"/>
    <w:rsid w:val="00F602DB"/>
    <w:rsid w:val="00F62909"/>
    <w:rsid w:val="00F66759"/>
    <w:rsid w:val="00F71152"/>
    <w:rsid w:val="00F72C6E"/>
    <w:rsid w:val="00F73296"/>
    <w:rsid w:val="00F80541"/>
    <w:rsid w:val="00F855C9"/>
    <w:rsid w:val="00F874E1"/>
    <w:rsid w:val="00F9474E"/>
    <w:rsid w:val="00F9623E"/>
    <w:rsid w:val="00F979C6"/>
    <w:rsid w:val="00FA7A62"/>
    <w:rsid w:val="00FB0AAF"/>
    <w:rsid w:val="00FB5D68"/>
    <w:rsid w:val="00FB6275"/>
    <w:rsid w:val="00FC46F2"/>
    <w:rsid w:val="00FC63DF"/>
    <w:rsid w:val="00FC7164"/>
    <w:rsid w:val="00FC7189"/>
    <w:rsid w:val="00FD1BC3"/>
    <w:rsid w:val="00FE2456"/>
    <w:rsid w:val="00FE5A11"/>
    <w:rsid w:val="00FF1860"/>
    <w:rsid w:val="00FF7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95ABE8B"/>
  <w15:chartTrackingRefBased/>
  <w15:docId w15:val="{CDCF776C-6B2D-4308-83FD-3D9DF87D0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Arial"/>
      <w:sz w:val="24"/>
      <w:szCs w:val="24"/>
      <w:lang w:eastAsia="en-US"/>
    </w:rPr>
  </w:style>
  <w:style w:type="paragraph" w:styleId="Titre1">
    <w:name w:val="heading 1"/>
    <w:basedOn w:val="Normal"/>
    <w:next w:val="Normal"/>
    <w:qFormat/>
    <w:rsid w:val="003836D9"/>
    <w:pPr>
      <w:keepNext/>
      <w:spacing w:before="240" w:after="60"/>
      <w:jc w:val="center"/>
      <w:outlineLvl w:val="0"/>
    </w:pPr>
    <w:rPr>
      <w:b/>
      <w:bCs/>
      <w:kern w:val="32"/>
      <w:sz w:val="32"/>
      <w:szCs w:val="32"/>
    </w:rPr>
  </w:style>
  <w:style w:type="paragraph" w:styleId="Titre2">
    <w:name w:val="heading 2"/>
    <w:basedOn w:val="Normal"/>
    <w:next w:val="Normal"/>
    <w:autoRedefine/>
    <w:qFormat/>
    <w:rsid w:val="003836D9"/>
    <w:pPr>
      <w:keepNext/>
      <w:spacing w:before="240" w:after="60"/>
      <w:ind w:left="708"/>
      <w:outlineLvl w:val="1"/>
    </w:pPr>
    <w:rPr>
      <w:b/>
      <w:bCs/>
      <w:iCs/>
      <w:sz w:val="28"/>
      <w:szCs w:val="28"/>
      <w:u w:val="single"/>
    </w:rPr>
  </w:style>
  <w:style w:type="paragraph" w:styleId="Titre3">
    <w:name w:val="heading 3"/>
    <w:basedOn w:val="Normal"/>
    <w:next w:val="Normal"/>
    <w:autoRedefine/>
    <w:qFormat/>
    <w:rsid w:val="00126E92"/>
    <w:pPr>
      <w:keepNext/>
      <w:spacing w:before="240" w:after="60"/>
      <w:outlineLvl w:val="2"/>
    </w:pPr>
    <w:rPr>
      <w:b/>
      <w:bCs/>
      <w:szCs w:val="26"/>
      <w:u w:val="singl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Maths">
    <w:name w:val="Maths"/>
    <w:rsid w:val="008F7BB6"/>
    <w:rPr>
      <w:i/>
      <w:noProof/>
      <w:color w:val="0000FF"/>
    </w:rPr>
  </w:style>
  <w:style w:type="paragraph" w:customStyle="1" w:styleId="exo">
    <w:name w:val="exo"/>
    <w:basedOn w:val="Normal"/>
    <w:autoRedefine/>
    <w:rsid w:val="00F30BB1"/>
    <w:pPr>
      <w:jc w:val="right"/>
    </w:pPr>
    <w:rPr>
      <w:color w:val="006600"/>
      <w:lang w:bidi="he-IL"/>
    </w:rPr>
  </w:style>
  <w:style w:type="paragraph" w:styleId="En-tte">
    <w:name w:val="header"/>
    <w:basedOn w:val="Normal"/>
    <w:link w:val="En-tteCar"/>
    <w:rsid w:val="002E5FAD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uiPriority w:val="99"/>
    <w:rsid w:val="002E5FAD"/>
    <w:pPr>
      <w:tabs>
        <w:tab w:val="center" w:pos="4536"/>
        <w:tab w:val="right" w:pos="9072"/>
      </w:tabs>
    </w:pPr>
  </w:style>
  <w:style w:type="character" w:styleId="Numrodepage">
    <w:name w:val="page number"/>
    <w:basedOn w:val="Policepardfaut"/>
    <w:rsid w:val="002E5FAD"/>
  </w:style>
  <w:style w:type="character" w:customStyle="1" w:styleId="Policepardfaut1">
    <w:name w:val="Police par défaut1"/>
    <w:rsid w:val="00E72A5E"/>
  </w:style>
  <w:style w:type="paragraph" w:customStyle="1" w:styleId="standard">
    <w:name w:val="standard"/>
    <w:basedOn w:val="Normal"/>
    <w:rsid w:val="00E72A5E"/>
    <w:pPr>
      <w:suppressAutoHyphens/>
      <w:spacing w:before="100" w:after="100" w:line="100" w:lineRule="atLeast"/>
    </w:pPr>
    <w:rPr>
      <w:rFonts w:cs="Times New Roman"/>
      <w:lang w:eastAsia="fr-FR"/>
    </w:rPr>
  </w:style>
  <w:style w:type="paragraph" w:styleId="NormalWeb">
    <w:name w:val="Normal (Web)"/>
    <w:basedOn w:val="Normal"/>
    <w:rsid w:val="00E72A5E"/>
    <w:pPr>
      <w:suppressAutoHyphens/>
      <w:spacing w:before="100" w:after="100" w:line="100" w:lineRule="atLeast"/>
    </w:pPr>
    <w:rPr>
      <w:rFonts w:cs="Times New Roman"/>
      <w:lang w:eastAsia="fr-FR"/>
    </w:rPr>
  </w:style>
  <w:style w:type="table" w:styleId="Grilledutableau">
    <w:name w:val="Table Grid"/>
    <w:basedOn w:val="TableauNormal"/>
    <w:rsid w:val="007777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-tteCar">
    <w:name w:val="En-tête Car"/>
    <w:basedOn w:val="Policepardfaut"/>
    <w:link w:val="En-tte"/>
    <w:rsid w:val="0027392F"/>
    <w:rPr>
      <w:rFonts w:cs="Arial"/>
      <w:sz w:val="24"/>
      <w:szCs w:val="24"/>
      <w:lang w:eastAsia="en-US"/>
    </w:rPr>
  </w:style>
  <w:style w:type="character" w:customStyle="1" w:styleId="PieddepageCar">
    <w:name w:val="Pied de page Car"/>
    <w:basedOn w:val="Policepardfaut"/>
    <w:link w:val="Pieddepage"/>
    <w:uiPriority w:val="99"/>
    <w:rsid w:val="00B94017"/>
    <w:rPr>
      <w:rFonts w:cs="Arial"/>
      <w:sz w:val="24"/>
      <w:szCs w:val="24"/>
      <w:lang w:eastAsia="en-US"/>
    </w:rPr>
  </w:style>
  <w:style w:type="character" w:styleId="Textedelespacerserv">
    <w:name w:val="Placeholder Text"/>
    <w:basedOn w:val="Policepardfaut"/>
    <w:uiPriority w:val="99"/>
    <w:semiHidden/>
    <w:rsid w:val="00B94017"/>
    <w:rPr>
      <w:color w:val="808080"/>
    </w:rPr>
  </w:style>
  <w:style w:type="paragraph" w:styleId="Paragraphedeliste">
    <w:name w:val="List Paragraph"/>
    <w:basedOn w:val="Normal"/>
    <w:uiPriority w:val="34"/>
    <w:qFormat/>
    <w:rsid w:val="00B940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636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ne\AppData\Roaming\Microsoft\Mod&#232;les\AMATH97.DO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Fourier-Math-Symbols">
    <w:altName w:val="Batang"/>
    <w:panose1 w:val="00000000000000000000"/>
    <w:charset w:val="81"/>
    <w:family w:val="auto"/>
    <w:notTrueType/>
    <w:pitch w:val="default"/>
    <w:sig w:usb0="00000000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4652"/>
    <w:rsid w:val="0012379A"/>
    <w:rsid w:val="00314652"/>
    <w:rsid w:val="00370150"/>
    <w:rsid w:val="00631A15"/>
    <w:rsid w:val="00745679"/>
    <w:rsid w:val="00755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745679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AMATH97.DOT</Template>
  <TotalTime>31</TotalTime>
  <Pages>5</Pages>
  <Words>700</Words>
  <Characters>3855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Lycée Pierre Paul Riquet</vt:lpstr>
    </vt:vector>
  </TitlesOfParts>
  <Company>Hewlett-Packard Company</Company>
  <LinksUpToDate>false</LinksUpToDate>
  <CharactersWithSpaces>4546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Lycée Pierre Paul Riquet</dc:title>
  <dc:subject/>
  <dc:creator>Anne</dc:creator>
  <cp:keywords/>
  <dc:description/>
  <cp:lastModifiedBy>Bruno Lacaze</cp:lastModifiedBy>
  <cp:revision>19</cp:revision>
  <cp:lastPrinted>2017-03-28T20:16:00Z</cp:lastPrinted>
  <dcterms:created xsi:type="dcterms:W3CDTF">2018-04-01T20:28:00Z</dcterms:created>
  <dcterms:modified xsi:type="dcterms:W3CDTF">2018-04-04T18:54:00Z</dcterms:modified>
</cp:coreProperties>
</file>